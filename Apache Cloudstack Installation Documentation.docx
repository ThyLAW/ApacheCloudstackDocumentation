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rPr>
        <w:id w:val="805429490"/>
        <w:docPartObj>
          <w:docPartGallery w:val="Cover Pages"/>
          <w:docPartUnique/>
        </w:docPartObj>
      </w:sdtPr>
      <w:sdtEndPr/>
      <w:sdtContent>
        <w:p w14:paraId="46DC8DE2" w14:textId="35CC709A" w:rsidR="004A436F" w:rsidRDefault="00560054">
          <w:pPr>
            <w:spacing w:after="200"/>
            <w:rPr>
              <w:smallCaps/>
            </w:rPr>
          </w:pPr>
          <w:r>
            <w:rPr>
              <w:smallCaps/>
              <w:noProof/>
            </w:rPr>
            <mc:AlternateContent>
              <mc:Choice Requires="wps">
                <w:drawing>
                  <wp:anchor distT="0" distB="0" distL="114300" distR="114300" simplePos="0" relativeHeight="251665920" behindDoc="0" locked="0" layoutInCell="0" allowOverlap="1" wp14:anchorId="28962EA2" wp14:editId="2487D0A0">
                    <wp:simplePos x="0" y="0"/>
                    <wp:positionH relativeFrom="page">
                      <wp:align>center</wp:align>
                    </wp:positionH>
                    <wp:positionV relativeFrom="page">
                      <wp:align>center</wp:align>
                    </wp:positionV>
                    <wp:extent cx="7127875" cy="9429115"/>
                    <wp:effectExtent l="5080" t="9525" r="10795" b="10160"/>
                    <wp:wrapNone/>
                    <wp:docPr id="11"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7875" cy="94291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6C3A9F84" id="AutoShape 40" o:spid="_x0000_s1026" style="position:absolute;margin-left:0;margin-top:0;width:561.25pt;height:742.45pt;z-index:251665920;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" o:allowincell="f" filled="f" fillcolor="black" strokecolor="black [3213]">
                    <w10:wrap anchorx="page" anchory="page"/>
                  </v:roundrect>
                </w:pict>
              </mc:Fallback>
            </mc:AlternateContent>
          </w:r>
          <w:r>
            <w:rPr>
              <w:smallCaps/>
              <w:noProof/>
            </w:rPr>
            <mc:AlternateContent>
              <mc:Choice Requires="wps">
                <w:drawing>
                  <wp:anchor distT="0" distB="0" distL="114300" distR="114300" simplePos="0" relativeHeight="251664896" behindDoc="0" locked="0" layoutInCell="0" allowOverlap="1" wp14:anchorId="095B4074" wp14:editId="0CC449B5">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7240" cy="2214880"/>
                    <wp:effectExtent l="0" t="4445" r="0" b="0"/>
                    <wp:wrapNone/>
                    <wp:docPr id="1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7240" cy="2214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FE7AB6" w14:paraId="00A467ED" w14:textId="77777777">
                                  <w:trPr>
                                    <w:trHeight w:val="144"/>
                                    <w:jc w:val="center"/>
                                  </w:trPr>
                                  <w:tc>
                                    <w:tcPr>
                                      <w:tcW w:w="0" w:type="auto"/>
                                      <w:shd w:val="clear" w:color="auto" w:fill="C5C5C7" w:themeFill="accent1" w:themeFillTint="66"/>
                                      <w:tcMar>
                                        <w:top w:w="0" w:type="dxa"/>
                                        <w:bottom w:w="0" w:type="dxa"/>
                                      </w:tcMar>
                                      <w:vAlign w:val="center"/>
                                    </w:tcPr>
                                    <w:p w14:paraId="00F636E4" w14:textId="77777777" w:rsidR="00FE7AB6" w:rsidRDefault="00FE7AB6">
                                      <w:pPr>
                                        <w:pStyle w:val="NoSpacing"/>
                                        <w:rPr>
                                          <w:sz w:val="8"/>
                                          <w:szCs w:val="8"/>
                                        </w:rPr>
                                      </w:pPr>
                                    </w:p>
                                  </w:tc>
                                </w:tr>
                                <w:tr w:rsidR="00FE7AB6" w14:paraId="6021455A" w14:textId="77777777">
                                  <w:trPr>
                                    <w:trHeight w:val="1440"/>
                                    <w:jc w:val="center"/>
                                  </w:trPr>
                                  <w:tc>
                                    <w:tcPr>
                                      <w:tcW w:w="0" w:type="auto"/>
                                      <w:shd w:val="clear" w:color="auto" w:fill="6F6F74" w:themeFill="accent1"/>
                                      <w:vAlign w:val="center"/>
                                    </w:tcPr>
                                    <w:p w14:paraId="3E33B130" w14:textId="22CCBF9E" w:rsidR="00FE7AB6" w:rsidRDefault="0049410A" w:rsidP="0014341E">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3232653"/>
                                          <w:placeholder>
                                            <w:docPart w:val="1E56D7726A684E02BC06F3F822DED0FD"/>
                                          </w:placeholder>
                                          <w:dataBinding w:prefixMappings="xmlns:ns0='http://schemas.openxmlformats.org/package/2006/metadata/core-properties' xmlns:ns1='http://purl.org/dc/elements/1.1/'" w:xpath="/ns0:coreProperties[1]/ns1:title[1]" w:storeItemID="{6C3C8BC8-F283-45AE-878A-BAB7291924A1}"/>
                                          <w:text/>
                                        </w:sdtPr>
                                        <w:sdtEndPr/>
                                        <w:sdtContent>
                                          <w:r w:rsidR="00FE7AB6">
                                            <w:rPr>
                                              <w:rFonts w:asciiTheme="majorHAnsi" w:hAnsiTheme="majorHAnsi"/>
                                              <w:color w:val="FFFFFF" w:themeColor="background1"/>
                                              <w:sz w:val="72"/>
                                              <w:szCs w:val="72"/>
                                            </w:rPr>
                                            <w:t>Apache CloudStack 4.15 Installation Guide</w:t>
                                          </w:r>
                                        </w:sdtContent>
                                      </w:sdt>
                                    </w:p>
                                  </w:tc>
                                </w:tr>
                                <w:tr w:rsidR="00FE7AB6" w14:paraId="6643CDDD" w14:textId="77777777">
                                  <w:trPr>
                                    <w:trHeight w:val="144"/>
                                    <w:jc w:val="center"/>
                                  </w:trPr>
                                  <w:tc>
                                    <w:tcPr>
                                      <w:tcW w:w="0" w:type="auto"/>
                                      <w:shd w:val="clear" w:color="auto" w:fill="8D6374" w:themeFill="accent5"/>
                                      <w:tcMar>
                                        <w:top w:w="0" w:type="dxa"/>
                                        <w:bottom w:w="0" w:type="dxa"/>
                                      </w:tcMar>
                                      <w:vAlign w:val="center"/>
                                    </w:tcPr>
                                    <w:p w14:paraId="776E8727" w14:textId="77777777" w:rsidR="00FE7AB6" w:rsidRDefault="00FE7AB6">
                                      <w:pPr>
                                        <w:pStyle w:val="NoSpacing"/>
                                        <w:rPr>
                                          <w:sz w:val="8"/>
                                          <w:szCs w:val="8"/>
                                        </w:rPr>
                                      </w:pPr>
                                    </w:p>
                                  </w:tc>
                                </w:tr>
                                <w:tr w:rsidR="00FE7AB6" w14:paraId="1DEF7ED9" w14:textId="77777777">
                                  <w:trPr>
                                    <w:trHeight w:val="720"/>
                                    <w:jc w:val="center"/>
                                  </w:trPr>
                                  <w:tc>
                                    <w:tcPr>
                                      <w:tcW w:w="0" w:type="auto"/>
                                      <w:vAlign w:val="bottom"/>
                                    </w:tcPr>
                                    <w:p w14:paraId="523D8A4D" w14:textId="3838F761" w:rsidR="00FE7AB6" w:rsidRDefault="0049410A" w:rsidP="0014341E">
                                      <w:pPr>
                                        <w:pStyle w:val="NoSpacing"/>
                                        <w:suppressOverlap/>
                                        <w:jc w:val="center"/>
                                        <w:rPr>
                                          <w:rFonts w:asciiTheme="majorHAnsi" w:hAnsiTheme="majorHAnsi"/>
                                          <w:i/>
                                          <w:sz w:val="36"/>
                                          <w:szCs w:val="36"/>
                                        </w:rPr>
                                      </w:pPr>
                                      <w:sdt>
                                        <w:sdtPr>
                                          <w:rPr>
                                            <w:sz w:val="36"/>
                                            <w:szCs w:val="36"/>
                                          </w:rPr>
                                          <w:id w:val="1652111"/>
                                          <w:placeholder>
                                            <w:docPart w:val="1C636DA372584357AE75C19841793A02"/>
                                          </w:placeholder>
                                          <w:dataBinding w:prefixMappings="xmlns:ns0='http://schemas.openxmlformats.org/package/2006/metadata/core-properties' xmlns:ns1='http://purl.org/dc/elements/1.1/'" w:xpath="/ns0:coreProperties[1]/ns1:subject[1]" w:storeItemID="{6C3C8BC8-F283-45AE-878A-BAB7291924A1}"/>
                                          <w:text/>
                                        </w:sdtPr>
                                        <w:sdtEndPr/>
                                        <w:sdtContent>
                                          <w:r w:rsidR="00FE7AB6">
                                            <w:rPr>
                                              <w:sz w:val="36"/>
                                              <w:szCs w:val="36"/>
                                            </w:rPr>
                                            <w:t>Utilizing VMware, CentOS7, and KVM</w:t>
                                          </w:r>
                                        </w:sdtContent>
                                      </w:sdt>
                                    </w:p>
                                  </w:tc>
                                </w:tr>
                              </w:tbl>
                              <w:p w14:paraId="07E1FA44" w14:textId="77777777" w:rsidR="00FE7AB6" w:rsidRDefault="00FE7AB6"/>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095B4074" id="Rectangle 39" o:spid="_x0000_s1026" style="position:absolute;margin-left:0;margin-top:0;width:561.2pt;height:174.4pt;z-index:251664896;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" o:allowincell="f" filled="f" stroked="f">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FE7AB6" w14:paraId="00A467ED" w14:textId="77777777">
                            <w:trPr>
                              <w:trHeight w:val="144"/>
                              <w:jc w:val="center"/>
                            </w:trPr>
                            <w:tc>
                              <w:tcPr>
                                <w:tcW w:w="0" w:type="auto"/>
                                <w:shd w:val="clear" w:color="auto" w:fill="C5C5C7" w:themeFill="accent1" w:themeFillTint="66"/>
                                <w:tcMar>
                                  <w:top w:w="0" w:type="dxa"/>
                                  <w:bottom w:w="0" w:type="dxa"/>
                                </w:tcMar>
                                <w:vAlign w:val="center"/>
                              </w:tcPr>
                              <w:p w14:paraId="00F636E4" w14:textId="77777777" w:rsidR="00FE7AB6" w:rsidRDefault="00FE7AB6">
                                <w:pPr>
                                  <w:pStyle w:val="NoSpacing"/>
                                  <w:rPr>
                                    <w:sz w:val="8"/>
                                    <w:szCs w:val="8"/>
                                  </w:rPr>
                                </w:pPr>
                              </w:p>
                            </w:tc>
                          </w:tr>
                          <w:tr w:rsidR="00FE7AB6" w14:paraId="6021455A" w14:textId="77777777">
                            <w:trPr>
                              <w:trHeight w:val="1440"/>
                              <w:jc w:val="center"/>
                            </w:trPr>
                            <w:tc>
                              <w:tcPr>
                                <w:tcW w:w="0" w:type="auto"/>
                                <w:shd w:val="clear" w:color="auto" w:fill="6F6F74" w:themeFill="accent1"/>
                                <w:vAlign w:val="center"/>
                              </w:tcPr>
                              <w:p w14:paraId="3E33B130" w14:textId="22CCBF9E" w:rsidR="00FE7AB6" w:rsidRDefault="0049410A" w:rsidP="0014341E">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3232653"/>
                                    <w:placeholder>
                                      <w:docPart w:val="1E56D7726A684E02BC06F3F822DED0FD"/>
                                    </w:placeholder>
                                    <w:dataBinding w:prefixMappings="xmlns:ns0='http://schemas.openxmlformats.org/package/2006/metadata/core-properties' xmlns:ns1='http://purl.org/dc/elements/1.1/'" w:xpath="/ns0:coreProperties[1]/ns1:title[1]" w:storeItemID="{6C3C8BC8-F283-45AE-878A-BAB7291924A1}"/>
                                    <w:text/>
                                  </w:sdtPr>
                                  <w:sdtEndPr/>
                                  <w:sdtContent>
                                    <w:r w:rsidR="00FE7AB6">
                                      <w:rPr>
                                        <w:rFonts w:asciiTheme="majorHAnsi" w:hAnsiTheme="majorHAnsi"/>
                                        <w:color w:val="FFFFFF" w:themeColor="background1"/>
                                        <w:sz w:val="72"/>
                                        <w:szCs w:val="72"/>
                                      </w:rPr>
                                      <w:t>Apache CloudStack 4.15 Installation Guide</w:t>
                                    </w:r>
                                  </w:sdtContent>
                                </w:sdt>
                              </w:p>
                            </w:tc>
                          </w:tr>
                          <w:tr w:rsidR="00FE7AB6" w14:paraId="6643CDDD" w14:textId="77777777">
                            <w:trPr>
                              <w:trHeight w:val="144"/>
                              <w:jc w:val="center"/>
                            </w:trPr>
                            <w:tc>
                              <w:tcPr>
                                <w:tcW w:w="0" w:type="auto"/>
                                <w:shd w:val="clear" w:color="auto" w:fill="8D6374" w:themeFill="accent5"/>
                                <w:tcMar>
                                  <w:top w:w="0" w:type="dxa"/>
                                  <w:bottom w:w="0" w:type="dxa"/>
                                </w:tcMar>
                                <w:vAlign w:val="center"/>
                              </w:tcPr>
                              <w:p w14:paraId="776E8727" w14:textId="77777777" w:rsidR="00FE7AB6" w:rsidRDefault="00FE7AB6">
                                <w:pPr>
                                  <w:pStyle w:val="NoSpacing"/>
                                  <w:rPr>
                                    <w:sz w:val="8"/>
                                    <w:szCs w:val="8"/>
                                  </w:rPr>
                                </w:pPr>
                              </w:p>
                            </w:tc>
                          </w:tr>
                          <w:tr w:rsidR="00FE7AB6" w14:paraId="1DEF7ED9" w14:textId="77777777">
                            <w:trPr>
                              <w:trHeight w:val="720"/>
                              <w:jc w:val="center"/>
                            </w:trPr>
                            <w:tc>
                              <w:tcPr>
                                <w:tcW w:w="0" w:type="auto"/>
                                <w:vAlign w:val="bottom"/>
                              </w:tcPr>
                              <w:p w14:paraId="523D8A4D" w14:textId="3838F761" w:rsidR="00FE7AB6" w:rsidRDefault="0049410A" w:rsidP="0014341E">
                                <w:pPr>
                                  <w:pStyle w:val="NoSpacing"/>
                                  <w:suppressOverlap/>
                                  <w:jc w:val="center"/>
                                  <w:rPr>
                                    <w:rFonts w:asciiTheme="majorHAnsi" w:hAnsiTheme="majorHAnsi"/>
                                    <w:i/>
                                    <w:sz w:val="36"/>
                                    <w:szCs w:val="36"/>
                                  </w:rPr>
                                </w:pPr>
                                <w:sdt>
                                  <w:sdtPr>
                                    <w:rPr>
                                      <w:sz w:val="36"/>
                                      <w:szCs w:val="36"/>
                                    </w:rPr>
                                    <w:id w:val="1652111"/>
                                    <w:placeholder>
                                      <w:docPart w:val="1C636DA372584357AE75C19841793A02"/>
                                    </w:placeholder>
                                    <w:dataBinding w:prefixMappings="xmlns:ns0='http://schemas.openxmlformats.org/package/2006/metadata/core-properties' xmlns:ns1='http://purl.org/dc/elements/1.1/'" w:xpath="/ns0:coreProperties[1]/ns1:subject[1]" w:storeItemID="{6C3C8BC8-F283-45AE-878A-BAB7291924A1}"/>
                                    <w:text/>
                                  </w:sdtPr>
                                  <w:sdtEndPr/>
                                  <w:sdtContent>
                                    <w:r w:rsidR="00FE7AB6">
                                      <w:rPr>
                                        <w:sz w:val="36"/>
                                        <w:szCs w:val="36"/>
                                      </w:rPr>
                                      <w:t>Utilizing VMware, CentOS7, and KVM</w:t>
                                    </w:r>
                                  </w:sdtContent>
                                </w:sdt>
                              </w:p>
                            </w:tc>
                          </w:tr>
                        </w:tbl>
                        <w:p w14:paraId="07E1FA44" w14:textId="77777777" w:rsidR="00FE7AB6" w:rsidRDefault="00FE7AB6"/>
                      </w:txbxContent>
                    </v:textbox>
                    <w10:wrap anchorx="page" anchory="page"/>
                  </v:rect>
                </w:pict>
              </mc:Fallback>
            </mc:AlternateContent>
          </w:r>
          <w:r>
            <w:rPr>
              <w:smallCaps/>
              <w:noProof/>
            </w:rPr>
            <mc:AlternateContent>
              <mc:Choice Requires="wps">
                <w:drawing>
                  <wp:anchor distT="0" distB="0" distL="114300" distR="114300" simplePos="0" relativeHeight="251663872" behindDoc="0" locked="0" layoutInCell="0" allowOverlap="1" wp14:anchorId="614C54A2" wp14:editId="4857A750">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229995"/>
                    <wp:effectExtent l="0" t="0" r="0" b="2540"/>
                    <wp:wrapNone/>
                    <wp:docPr id="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29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490033" w14:textId="77777777" w:rsidR="00FE7AB6" w:rsidRDefault="00FE7AB6" w:rsidP="004941D3">
                                <w:pPr>
                                  <w:pStyle w:val="NoSpacing"/>
                                  <w:spacing w:line="276" w:lineRule="auto"/>
                                  <w:suppressOverlap/>
                                  <w:rPr>
                                    <w:b/>
                                    <w:caps/>
                                    <w:color w:val="6F6F74" w:themeColor="accent1"/>
                                  </w:rPr>
                                </w:pPr>
                              </w:p>
                              <w:p w14:paraId="70995F45" w14:textId="7634336C" w:rsidR="00FE7AB6" w:rsidRDefault="00FE7AB6" w:rsidP="00035581">
                                <w:pPr>
                                  <w:pStyle w:val="NoSpacing"/>
                                  <w:spacing w:line="276" w:lineRule="auto"/>
                                  <w:suppressOverlap/>
                                  <w:jc w:val="center"/>
                                  <w:rPr>
                                    <w:noProof/>
                                  </w:rPr>
                                </w:pPr>
                                <w:r>
                                  <w:fldChar w:fldCharType="begin"/>
                                </w:r>
                                <w:r>
                                  <w:instrText xml:space="preserve"> DATE \@ "MMMM d, yyyy" </w:instrText>
                                </w:r>
                                <w:r>
                                  <w:fldChar w:fldCharType="separate"/>
                                </w:r>
                                <w:r w:rsidR="00FE1AA4">
                                  <w:rPr>
                                    <w:noProof/>
                                  </w:rPr>
                                  <w:t>March 29, 2021</w:t>
                                </w:r>
                                <w:r>
                                  <w:fldChar w:fldCharType="end"/>
                                </w:r>
                              </w:p>
                              <w:p w14:paraId="46E8C37E" w14:textId="2417FF73" w:rsidR="00FE7AB6" w:rsidRDefault="00FE7AB6">
                                <w:pPr>
                                  <w:pStyle w:val="NoSpacing"/>
                                  <w:spacing w:line="276" w:lineRule="auto"/>
                                  <w:jc w:val="center"/>
                                </w:pPr>
                                <w:r>
                                  <w:t xml:space="preserve">Author: Logan White </w:t>
                                </w:r>
                              </w:p>
                              <w:p w14:paraId="47AF9972" w14:textId="168AFF6F" w:rsidR="00FE7AB6" w:rsidRDefault="00FE7AB6">
                                <w:pPr>
                                  <w:pStyle w:val="NoSpacing"/>
                                  <w:spacing w:line="276" w:lineRule="auto"/>
                                  <w:jc w:val="center"/>
                                </w:pPr>
                                <w:r>
                                  <w:t>Version: 1</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614C54A2" id="Rectangle 38" o:spid="_x0000_s1027" style="position:absolute;margin-left:0;margin-top:0;width:468pt;height:96.85pt;z-index:251663872;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" o:allowincell="f" filled="f" stroked="f" strokeweight=".25pt">
                    <v:textbox style="mso-fit-shape-to-text:t" inset=",18pt,,18pt">
                      <w:txbxContent>
                        <w:p w14:paraId="29490033" w14:textId="77777777" w:rsidR="00FE7AB6" w:rsidRDefault="00FE7AB6" w:rsidP="004941D3">
                          <w:pPr>
                            <w:pStyle w:val="NoSpacing"/>
                            <w:spacing w:line="276" w:lineRule="auto"/>
                            <w:suppressOverlap/>
                            <w:rPr>
                              <w:b/>
                              <w:caps/>
                              <w:color w:val="6F6F74" w:themeColor="accent1"/>
                            </w:rPr>
                          </w:pPr>
                        </w:p>
                        <w:p w14:paraId="70995F45" w14:textId="7634336C" w:rsidR="00FE7AB6" w:rsidRDefault="00FE7AB6" w:rsidP="00035581">
                          <w:pPr>
                            <w:pStyle w:val="NoSpacing"/>
                            <w:spacing w:line="276" w:lineRule="auto"/>
                            <w:suppressOverlap/>
                            <w:jc w:val="center"/>
                            <w:rPr>
                              <w:noProof/>
                            </w:rPr>
                          </w:pPr>
                          <w:r>
                            <w:fldChar w:fldCharType="begin"/>
                          </w:r>
                          <w:r>
                            <w:instrText xml:space="preserve"> DATE \@ "MMMM d, yyyy" </w:instrText>
                          </w:r>
                          <w:r>
                            <w:fldChar w:fldCharType="separate"/>
                          </w:r>
                          <w:r w:rsidR="00FE1AA4">
                            <w:rPr>
                              <w:noProof/>
                            </w:rPr>
                            <w:t>March 29, 2021</w:t>
                          </w:r>
                          <w:r>
                            <w:fldChar w:fldCharType="end"/>
                          </w:r>
                        </w:p>
                        <w:p w14:paraId="46E8C37E" w14:textId="2417FF73" w:rsidR="00FE7AB6" w:rsidRDefault="00FE7AB6">
                          <w:pPr>
                            <w:pStyle w:val="NoSpacing"/>
                            <w:spacing w:line="276" w:lineRule="auto"/>
                            <w:jc w:val="center"/>
                          </w:pPr>
                          <w:r>
                            <w:t xml:space="preserve">Author: Logan White </w:t>
                          </w:r>
                        </w:p>
                        <w:p w14:paraId="47AF9972" w14:textId="168AFF6F" w:rsidR="00FE7AB6" w:rsidRDefault="00FE7AB6">
                          <w:pPr>
                            <w:pStyle w:val="NoSpacing"/>
                            <w:spacing w:line="276" w:lineRule="auto"/>
                            <w:jc w:val="center"/>
                          </w:pPr>
                          <w:r>
                            <w:t>Version: 1</w:t>
                          </w:r>
                        </w:p>
                      </w:txbxContent>
                    </v:textbox>
                    <w10:wrap anchorx="margin" anchory="margin"/>
                  </v:rect>
                </w:pict>
              </mc:Fallback>
            </mc:AlternateContent>
          </w:r>
          <w:r w:rsidR="00E80FC0">
            <w:rPr>
              <w:b/>
            </w:rPr>
            <w:br w:type="page"/>
          </w:r>
        </w:p>
      </w:sdtContent>
    </w:sdt>
    <w:p w14:paraId="163C0313" w14:textId="292B3689" w:rsidR="004A436F" w:rsidRPr="008E3349" w:rsidRDefault="0049410A" w:rsidP="0014341E">
      <w:pPr>
        <w:pStyle w:val="Title"/>
        <w:pBdr>
          <w:bottom w:val="single" w:sz="8" w:space="5" w:color="6F6F74" w:themeColor="accent1"/>
        </w:pBdr>
        <w:rPr>
          <w:smallCaps w:val="0"/>
          <w:sz w:val="40"/>
          <w:szCs w:val="40"/>
        </w:rPr>
      </w:pPr>
      <w:sdt>
        <w:sdtPr>
          <w:rPr>
            <w:smallCaps w:val="0"/>
            <w:sz w:val="40"/>
            <w:szCs w:val="40"/>
          </w:rPr>
          <w:alias w:val="Title"/>
          <w:tag w:val="Title"/>
          <w:id w:val="11808329"/>
          <w:placeholder>
            <w:docPart w:val="8A5F4A7A0EDF48238B0F2AD91AB3863B"/>
          </w:placeholder>
          <w:dataBinding w:prefixMappings="xmlns:ns0='http://schemas.openxmlformats.org/package/2006/metadata/core-properties' xmlns:ns1='http://purl.org/dc/elements/1.1/'" w:xpath="/ns0:coreProperties[1]/ns1:title[1]" w:storeItemID="{6C3C8BC8-F283-45AE-878A-BAB7291924A1}"/>
          <w:text/>
        </w:sdtPr>
        <w:sdtEndPr/>
        <w:sdtContent>
          <w:r w:rsidR="008E3349" w:rsidRPr="008E3349">
            <w:rPr>
              <w:smallCaps w:val="0"/>
              <w:sz w:val="40"/>
              <w:szCs w:val="40"/>
            </w:rPr>
            <w:t>Apache CloudStack 4.15 Installation Guide</w:t>
          </w:r>
        </w:sdtContent>
      </w:sdt>
    </w:p>
    <w:p w14:paraId="174EBFEE" w14:textId="72066A43" w:rsidR="004A436F" w:rsidRPr="007E66B6" w:rsidRDefault="0049410A">
      <w:pPr>
        <w:pStyle w:val="Subtitle"/>
        <w:rPr>
          <w:sz w:val="24"/>
        </w:rPr>
      </w:pPr>
      <w:sdt>
        <w:sdtPr>
          <w:rPr>
            <w:sz w:val="24"/>
          </w:rPr>
          <w:alias w:val="Subtitle"/>
          <w:tag w:val="Subtitle"/>
          <w:id w:val="11808339"/>
          <w:placeholder>
            <w:docPart w:val="9DE3F12B318844E0B14AD4E77FF5688A"/>
          </w:placeholder>
          <w:dataBinding w:prefixMappings="xmlns:ns0='http://schemas.openxmlformats.org/package/2006/metadata/core-properties' xmlns:ns1='http://purl.org/dc/elements/1.1/'" w:xpath="/ns0:coreProperties[1]/ns1:subject[1]" w:storeItemID="{6C3C8BC8-F283-45AE-878A-BAB7291924A1}"/>
          <w:text/>
        </w:sdtPr>
        <w:sdtEndPr/>
        <w:sdtContent>
          <w:r w:rsidR="007E66B6">
            <w:rPr>
              <w:sz w:val="24"/>
            </w:rPr>
            <w:t>Utilizing VMware, CentOS7, and KVM</w:t>
          </w:r>
        </w:sdtContent>
      </w:sdt>
    </w:p>
    <w:sdt>
      <w:sdtPr>
        <w:rPr>
          <w:rFonts w:asciiTheme="minorHAnsi" w:eastAsiaTheme="minorHAnsi" w:hAnsiTheme="minorHAnsi" w:cs="Times New Roman"/>
          <w:color w:val="000000" w:themeColor="text1"/>
          <w:sz w:val="22"/>
          <w:szCs w:val="20"/>
        </w:rPr>
        <w:id w:val="836118289"/>
        <w:docPartObj>
          <w:docPartGallery w:val="Table of Contents"/>
          <w:docPartUnique/>
        </w:docPartObj>
      </w:sdtPr>
      <w:sdtEndPr>
        <w:rPr>
          <w:b/>
          <w:bCs/>
          <w:noProof/>
        </w:rPr>
      </w:sdtEndPr>
      <w:sdtContent>
        <w:p w14:paraId="4325C0A3" w14:textId="77777777" w:rsidR="0014341E" w:rsidRDefault="0014341E">
          <w:pPr>
            <w:pStyle w:val="TOCHeading"/>
          </w:pPr>
          <w:r>
            <w:t>Contents</w:t>
          </w:r>
        </w:p>
        <w:p w14:paraId="3BF3C5D3" w14:textId="12B8AE5B" w:rsidR="00FE1AA4" w:rsidRDefault="0014341E">
          <w:pPr>
            <w:pStyle w:val="TOC1"/>
            <w:rPr>
              <w:rFonts w:eastAsiaTheme="minorEastAsia" w:cstheme="minorBidi"/>
              <w:smallCaps w:val="0"/>
              <w:color w:val="auto"/>
              <w:szCs w:val="22"/>
            </w:rPr>
          </w:pPr>
          <w:r>
            <w:fldChar w:fldCharType="begin"/>
          </w:r>
          <w:r>
            <w:instrText xml:space="preserve"> TOC \o "1-3" \h \z \u </w:instrText>
          </w:r>
          <w:r>
            <w:fldChar w:fldCharType="separate"/>
          </w:r>
          <w:hyperlink w:anchor="_Toc67912577" w:history="1">
            <w:r w:rsidR="00FE1AA4" w:rsidRPr="009F7F61">
              <w:rPr>
                <w:rStyle w:val="Hyperlink"/>
              </w:rPr>
              <w:t>Introduction</w:t>
            </w:r>
            <w:r w:rsidR="00FE1AA4">
              <w:rPr>
                <w:webHidden/>
              </w:rPr>
              <w:tab/>
            </w:r>
            <w:r w:rsidR="00FE1AA4">
              <w:rPr>
                <w:webHidden/>
              </w:rPr>
              <w:fldChar w:fldCharType="begin"/>
            </w:r>
            <w:r w:rsidR="00FE1AA4">
              <w:rPr>
                <w:webHidden/>
              </w:rPr>
              <w:instrText xml:space="preserve"> PAGEREF _Toc67912577 \h </w:instrText>
            </w:r>
            <w:r w:rsidR="00FE1AA4">
              <w:rPr>
                <w:webHidden/>
              </w:rPr>
            </w:r>
            <w:r w:rsidR="00FE1AA4">
              <w:rPr>
                <w:webHidden/>
              </w:rPr>
              <w:fldChar w:fldCharType="separate"/>
            </w:r>
            <w:r w:rsidR="0006364C">
              <w:rPr>
                <w:webHidden/>
              </w:rPr>
              <w:t>2</w:t>
            </w:r>
            <w:r w:rsidR="00FE1AA4">
              <w:rPr>
                <w:webHidden/>
              </w:rPr>
              <w:fldChar w:fldCharType="end"/>
            </w:r>
          </w:hyperlink>
        </w:p>
        <w:p w14:paraId="11F8F710" w14:textId="3A96CDD0" w:rsidR="00FE1AA4" w:rsidRDefault="00FE1AA4">
          <w:pPr>
            <w:pStyle w:val="TOC1"/>
            <w:rPr>
              <w:rFonts w:eastAsiaTheme="minorEastAsia" w:cstheme="minorBidi"/>
              <w:smallCaps w:val="0"/>
              <w:color w:val="auto"/>
              <w:szCs w:val="22"/>
            </w:rPr>
          </w:pPr>
          <w:hyperlink w:anchor="_Toc67912578" w:history="1">
            <w:r w:rsidRPr="009F7F61">
              <w:rPr>
                <w:rStyle w:val="Hyperlink"/>
              </w:rPr>
              <w:t>Installation</w:t>
            </w:r>
            <w:r>
              <w:rPr>
                <w:webHidden/>
              </w:rPr>
              <w:tab/>
            </w:r>
            <w:r>
              <w:rPr>
                <w:webHidden/>
              </w:rPr>
              <w:fldChar w:fldCharType="begin"/>
            </w:r>
            <w:r>
              <w:rPr>
                <w:webHidden/>
              </w:rPr>
              <w:instrText xml:space="preserve"> PAGEREF _Toc67912578 \h </w:instrText>
            </w:r>
            <w:r>
              <w:rPr>
                <w:webHidden/>
              </w:rPr>
            </w:r>
            <w:r>
              <w:rPr>
                <w:webHidden/>
              </w:rPr>
              <w:fldChar w:fldCharType="separate"/>
            </w:r>
            <w:r w:rsidR="0006364C">
              <w:rPr>
                <w:webHidden/>
              </w:rPr>
              <w:t>2</w:t>
            </w:r>
            <w:r>
              <w:rPr>
                <w:webHidden/>
              </w:rPr>
              <w:fldChar w:fldCharType="end"/>
            </w:r>
          </w:hyperlink>
        </w:p>
        <w:p w14:paraId="172AD843" w14:textId="49957E3D" w:rsidR="00FE1AA4" w:rsidRDefault="00FE1AA4">
          <w:pPr>
            <w:pStyle w:val="TOC1"/>
            <w:rPr>
              <w:rFonts w:eastAsiaTheme="minorEastAsia" w:cstheme="minorBidi"/>
              <w:smallCaps w:val="0"/>
              <w:color w:val="auto"/>
              <w:szCs w:val="22"/>
            </w:rPr>
          </w:pPr>
          <w:hyperlink w:anchor="_Toc67912579" w:history="1">
            <w:r w:rsidRPr="009F7F61">
              <w:rPr>
                <w:rStyle w:val="Hyperlink"/>
              </w:rPr>
              <w:t>Configuration</w:t>
            </w:r>
            <w:r>
              <w:rPr>
                <w:webHidden/>
              </w:rPr>
              <w:tab/>
            </w:r>
            <w:r>
              <w:rPr>
                <w:webHidden/>
              </w:rPr>
              <w:fldChar w:fldCharType="begin"/>
            </w:r>
            <w:r>
              <w:rPr>
                <w:webHidden/>
              </w:rPr>
              <w:instrText xml:space="preserve"> PAGEREF _Toc67912579 \h </w:instrText>
            </w:r>
            <w:r>
              <w:rPr>
                <w:webHidden/>
              </w:rPr>
            </w:r>
            <w:r>
              <w:rPr>
                <w:webHidden/>
              </w:rPr>
              <w:fldChar w:fldCharType="separate"/>
            </w:r>
            <w:r w:rsidR="0006364C">
              <w:rPr>
                <w:webHidden/>
              </w:rPr>
              <w:t>16</w:t>
            </w:r>
            <w:r>
              <w:rPr>
                <w:webHidden/>
              </w:rPr>
              <w:fldChar w:fldCharType="end"/>
            </w:r>
          </w:hyperlink>
        </w:p>
        <w:p w14:paraId="61B745B3" w14:textId="5D631751" w:rsidR="00FE1AA4" w:rsidRDefault="00FE1AA4">
          <w:pPr>
            <w:pStyle w:val="TOC1"/>
            <w:rPr>
              <w:rFonts w:eastAsiaTheme="minorEastAsia" w:cstheme="minorBidi"/>
              <w:smallCaps w:val="0"/>
              <w:color w:val="auto"/>
              <w:szCs w:val="22"/>
            </w:rPr>
          </w:pPr>
          <w:hyperlink w:anchor="_Toc67912580" w:history="1">
            <w:r w:rsidRPr="009F7F61">
              <w:rPr>
                <w:rStyle w:val="Hyperlink"/>
              </w:rPr>
              <w:t>Usage Tips</w:t>
            </w:r>
            <w:r>
              <w:rPr>
                <w:webHidden/>
              </w:rPr>
              <w:tab/>
            </w:r>
            <w:r>
              <w:rPr>
                <w:webHidden/>
              </w:rPr>
              <w:fldChar w:fldCharType="begin"/>
            </w:r>
            <w:r>
              <w:rPr>
                <w:webHidden/>
              </w:rPr>
              <w:instrText xml:space="preserve"> PAGEREF _Toc67912580 \h </w:instrText>
            </w:r>
            <w:r>
              <w:rPr>
                <w:webHidden/>
              </w:rPr>
            </w:r>
            <w:r>
              <w:rPr>
                <w:webHidden/>
              </w:rPr>
              <w:fldChar w:fldCharType="separate"/>
            </w:r>
            <w:r w:rsidR="0006364C">
              <w:rPr>
                <w:webHidden/>
              </w:rPr>
              <w:t>20</w:t>
            </w:r>
            <w:r>
              <w:rPr>
                <w:webHidden/>
              </w:rPr>
              <w:fldChar w:fldCharType="end"/>
            </w:r>
          </w:hyperlink>
        </w:p>
        <w:p w14:paraId="4EF9C92E" w14:textId="4CDFD61B" w:rsidR="00FE1AA4" w:rsidRDefault="00FE1AA4">
          <w:pPr>
            <w:pStyle w:val="TOC2"/>
            <w:rPr>
              <w:rFonts w:eastAsiaTheme="minorEastAsia" w:cstheme="minorBidi"/>
              <w:smallCaps w:val="0"/>
              <w:color w:val="auto"/>
              <w:szCs w:val="22"/>
            </w:rPr>
          </w:pPr>
          <w:hyperlink w:anchor="_Toc67912581" w:history="1">
            <w:r w:rsidRPr="009F7F61">
              <w:rPr>
                <w:rStyle w:val="Hyperlink"/>
              </w:rPr>
              <w:t>Creating a Virtual Private Cloud</w:t>
            </w:r>
            <w:r>
              <w:rPr>
                <w:webHidden/>
              </w:rPr>
              <w:tab/>
            </w:r>
            <w:r>
              <w:rPr>
                <w:webHidden/>
              </w:rPr>
              <w:fldChar w:fldCharType="begin"/>
            </w:r>
            <w:r>
              <w:rPr>
                <w:webHidden/>
              </w:rPr>
              <w:instrText xml:space="preserve"> PAGEREF _Toc67912581 \h </w:instrText>
            </w:r>
            <w:r>
              <w:rPr>
                <w:webHidden/>
              </w:rPr>
            </w:r>
            <w:r>
              <w:rPr>
                <w:webHidden/>
              </w:rPr>
              <w:fldChar w:fldCharType="separate"/>
            </w:r>
            <w:r w:rsidR="0006364C">
              <w:rPr>
                <w:webHidden/>
              </w:rPr>
              <w:t>20</w:t>
            </w:r>
            <w:r>
              <w:rPr>
                <w:webHidden/>
              </w:rPr>
              <w:fldChar w:fldCharType="end"/>
            </w:r>
          </w:hyperlink>
        </w:p>
        <w:p w14:paraId="5FA7CBCA" w14:textId="3B906B9F" w:rsidR="00FE1AA4" w:rsidRDefault="00FE1AA4">
          <w:pPr>
            <w:pStyle w:val="TOC3"/>
            <w:rPr>
              <w:rFonts w:eastAsiaTheme="minorEastAsia" w:cstheme="minorBidi"/>
              <w:smallCaps w:val="0"/>
              <w:color w:val="auto"/>
              <w:szCs w:val="22"/>
            </w:rPr>
          </w:pPr>
          <w:hyperlink w:anchor="_Toc67912582" w:history="1">
            <w:r w:rsidRPr="009F7F61">
              <w:rPr>
                <w:rStyle w:val="Hyperlink"/>
              </w:rPr>
              <w:t>Adding an Instance</w:t>
            </w:r>
            <w:r>
              <w:rPr>
                <w:webHidden/>
              </w:rPr>
              <w:tab/>
            </w:r>
            <w:r>
              <w:rPr>
                <w:webHidden/>
              </w:rPr>
              <w:fldChar w:fldCharType="begin"/>
            </w:r>
            <w:r>
              <w:rPr>
                <w:webHidden/>
              </w:rPr>
              <w:instrText xml:space="preserve"> PAGEREF _Toc67912582 \h </w:instrText>
            </w:r>
            <w:r>
              <w:rPr>
                <w:webHidden/>
              </w:rPr>
            </w:r>
            <w:r>
              <w:rPr>
                <w:webHidden/>
              </w:rPr>
              <w:fldChar w:fldCharType="separate"/>
            </w:r>
            <w:r w:rsidR="0006364C">
              <w:rPr>
                <w:webHidden/>
              </w:rPr>
              <w:t>22</w:t>
            </w:r>
            <w:r>
              <w:rPr>
                <w:webHidden/>
              </w:rPr>
              <w:fldChar w:fldCharType="end"/>
            </w:r>
          </w:hyperlink>
        </w:p>
        <w:p w14:paraId="4341FBAB" w14:textId="1F403BDF" w:rsidR="00FE1AA4" w:rsidRDefault="00FE1AA4">
          <w:pPr>
            <w:pStyle w:val="TOC3"/>
            <w:rPr>
              <w:rFonts w:eastAsiaTheme="minorEastAsia" w:cstheme="minorBidi"/>
              <w:smallCaps w:val="0"/>
              <w:color w:val="auto"/>
              <w:szCs w:val="22"/>
            </w:rPr>
          </w:pPr>
          <w:hyperlink w:anchor="_Toc67912583" w:history="1">
            <w:r w:rsidRPr="009F7F61">
              <w:rPr>
                <w:rStyle w:val="Hyperlink"/>
              </w:rPr>
              <w:t>Uploading ISO / Template Creation</w:t>
            </w:r>
            <w:r>
              <w:rPr>
                <w:webHidden/>
              </w:rPr>
              <w:tab/>
            </w:r>
            <w:r>
              <w:rPr>
                <w:webHidden/>
              </w:rPr>
              <w:fldChar w:fldCharType="begin"/>
            </w:r>
            <w:r>
              <w:rPr>
                <w:webHidden/>
              </w:rPr>
              <w:instrText xml:space="preserve"> PAGEREF _Toc67912583 \h </w:instrText>
            </w:r>
            <w:r>
              <w:rPr>
                <w:webHidden/>
              </w:rPr>
            </w:r>
            <w:r>
              <w:rPr>
                <w:webHidden/>
              </w:rPr>
              <w:fldChar w:fldCharType="separate"/>
            </w:r>
            <w:r w:rsidR="0006364C">
              <w:rPr>
                <w:webHidden/>
              </w:rPr>
              <w:t>23</w:t>
            </w:r>
            <w:r>
              <w:rPr>
                <w:webHidden/>
              </w:rPr>
              <w:fldChar w:fldCharType="end"/>
            </w:r>
          </w:hyperlink>
        </w:p>
        <w:p w14:paraId="5560AF8E" w14:textId="51E3B172" w:rsidR="00FE1AA4" w:rsidRDefault="00FE1AA4">
          <w:pPr>
            <w:pStyle w:val="TOC2"/>
            <w:rPr>
              <w:rFonts w:eastAsiaTheme="minorEastAsia" w:cstheme="minorBidi"/>
              <w:smallCaps w:val="0"/>
              <w:color w:val="auto"/>
              <w:szCs w:val="22"/>
            </w:rPr>
          </w:pPr>
          <w:hyperlink w:anchor="_Toc67912584" w:history="1">
            <w:r w:rsidRPr="009F7F61">
              <w:rPr>
                <w:rStyle w:val="Hyperlink"/>
              </w:rPr>
              <w:t>Customizing Basic UI</w:t>
            </w:r>
            <w:r>
              <w:rPr>
                <w:webHidden/>
              </w:rPr>
              <w:tab/>
            </w:r>
            <w:r>
              <w:rPr>
                <w:webHidden/>
              </w:rPr>
              <w:fldChar w:fldCharType="begin"/>
            </w:r>
            <w:r>
              <w:rPr>
                <w:webHidden/>
              </w:rPr>
              <w:instrText xml:space="preserve"> PAGEREF _Toc67912584 \h </w:instrText>
            </w:r>
            <w:r>
              <w:rPr>
                <w:webHidden/>
              </w:rPr>
            </w:r>
            <w:r>
              <w:rPr>
                <w:webHidden/>
              </w:rPr>
              <w:fldChar w:fldCharType="separate"/>
            </w:r>
            <w:r w:rsidR="0006364C">
              <w:rPr>
                <w:webHidden/>
              </w:rPr>
              <w:t>24</w:t>
            </w:r>
            <w:r>
              <w:rPr>
                <w:webHidden/>
              </w:rPr>
              <w:fldChar w:fldCharType="end"/>
            </w:r>
          </w:hyperlink>
        </w:p>
        <w:p w14:paraId="793BABA8" w14:textId="5C700970" w:rsidR="00FE1AA4" w:rsidRDefault="00FE1AA4">
          <w:pPr>
            <w:pStyle w:val="TOC1"/>
            <w:rPr>
              <w:rFonts w:eastAsiaTheme="minorEastAsia" w:cstheme="minorBidi"/>
              <w:smallCaps w:val="0"/>
              <w:color w:val="auto"/>
              <w:szCs w:val="22"/>
            </w:rPr>
          </w:pPr>
          <w:hyperlink w:anchor="_Toc67912585" w:history="1">
            <w:r w:rsidRPr="009F7F61">
              <w:rPr>
                <w:rStyle w:val="Hyperlink"/>
              </w:rPr>
              <w:t>Results</w:t>
            </w:r>
            <w:r>
              <w:rPr>
                <w:webHidden/>
              </w:rPr>
              <w:tab/>
            </w:r>
            <w:r>
              <w:rPr>
                <w:webHidden/>
              </w:rPr>
              <w:fldChar w:fldCharType="begin"/>
            </w:r>
            <w:r>
              <w:rPr>
                <w:webHidden/>
              </w:rPr>
              <w:instrText xml:space="preserve"> PAGEREF _Toc67912585 \h </w:instrText>
            </w:r>
            <w:r>
              <w:rPr>
                <w:webHidden/>
              </w:rPr>
            </w:r>
            <w:r>
              <w:rPr>
                <w:webHidden/>
              </w:rPr>
              <w:fldChar w:fldCharType="separate"/>
            </w:r>
            <w:r w:rsidR="0006364C">
              <w:rPr>
                <w:webHidden/>
              </w:rPr>
              <w:t>26</w:t>
            </w:r>
            <w:r>
              <w:rPr>
                <w:webHidden/>
              </w:rPr>
              <w:fldChar w:fldCharType="end"/>
            </w:r>
          </w:hyperlink>
        </w:p>
        <w:p w14:paraId="01353A68" w14:textId="5D7E6CDA" w:rsidR="00FE1AA4" w:rsidRDefault="00FE1AA4">
          <w:pPr>
            <w:pStyle w:val="TOC1"/>
            <w:rPr>
              <w:rFonts w:eastAsiaTheme="minorEastAsia" w:cstheme="minorBidi"/>
              <w:smallCaps w:val="0"/>
              <w:color w:val="auto"/>
              <w:szCs w:val="22"/>
            </w:rPr>
          </w:pPr>
          <w:hyperlink w:anchor="_Toc67912586" w:history="1">
            <w:r w:rsidRPr="009F7F61">
              <w:rPr>
                <w:rStyle w:val="Hyperlink"/>
              </w:rPr>
              <w:t>Notes</w:t>
            </w:r>
            <w:r>
              <w:rPr>
                <w:webHidden/>
              </w:rPr>
              <w:tab/>
            </w:r>
            <w:r>
              <w:rPr>
                <w:webHidden/>
              </w:rPr>
              <w:fldChar w:fldCharType="begin"/>
            </w:r>
            <w:r>
              <w:rPr>
                <w:webHidden/>
              </w:rPr>
              <w:instrText xml:space="preserve"> PAGEREF _Toc67912586 \h </w:instrText>
            </w:r>
            <w:r>
              <w:rPr>
                <w:webHidden/>
              </w:rPr>
            </w:r>
            <w:r>
              <w:rPr>
                <w:webHidden/>
              </w:rPr>
              <w:fldChar w:fldCharType="separate"/>
            </w:r>
            <w:r w:rsidR="0006364C">
              <w:rPr>
                <w:webHidden/>
              </w:rPr>
              <w:t>26</w:t>
            </w:r>
            <w:r>
              <w:rPr>
                <w:webHidden/>
              </w:rPr>
              <w:fldChar w:fldCharType="end"/>
            </w:r>
          </w:hyperlink>
        </w:p>
        <w:p w14:paraId="720E4A52" w14:textId="0E208A46" w:rsidR="00FE1AA4" w:rsidRDefault="00FE1AA4">
          <w:pPr>
            <w:pStyle w:val="TOC1"/>
            <w:rPr>
              <w:rFonts w:eastAsiaTheme="minorEastAsia" w:cstheme="minorBidi"/>
              <w:smallCaps w:val="0"/>
              <w:color w:val="auto"/>
              <w:szCs w:val="22"/>
            </w:rPr>
          </w:pPr>
          <w:hyperlink w:anchor="_Toc67912587" w:history="1">
            <w:r w:rsidRPr="009F7F61">
              <w:rPr>
                <w:rStyle w:val="Hyperlink"/>
              </w:rPr>
              <w:t>References</w:t>
            </w:r>
            <w:r>
              <w:rPr>
                <w:webHidden/>
              </w:rPr>
              <w:tab/>
            </w:r>
            <w:r>
              <w:rPr>
                <w:webHidden/>
              </w:rPr>
              <w:fldChar w:fldCharType="begin"/>
            </w:r>
            <w:r>
              <w:rPr>
                <w:webHidden/>
              </w:rPr>
              <w:instrText xml:space="preserve"> PAGEREF _Toc67912587 \h </w:instrText>
            </w:r>
            <w:r>
              <w:rPr>
                <w:webHidden/>
              </w:rPr>
            </w:r>
            <w:r>
              <w:rPr>
                <w:webHidden/>
              </w:rPr>
              <w:fldChar w:fldCharType="separate"/>
            </w:r>
            <w:r w:rsidR="0006364C">
              <w:rPr>
                <w:webHidden/>
              </w:rPr>
              <w:t>28</w:t>
            </w:r>
            <w:r>
              <w:rPr>
                <w:webHidden/>
              </w:rPr>
              <w:fldChar w:fldCharType="end"/>
            </w:r>
          </w:hyperlink>
        </w:p>
        <w:p w14:paraId="77A2DF10" w14:textId="21C27449" w:rsidR="0014341E" w:rsidRDefault="0014341E">
          <w:r>
            <w:rPr>
              <w:b/>
              <w:bCs/>
              <w:noProof/>
            </w:rPr>
            <w:fldChar w:fldCharType="end"/>
          </w:r>
        </w:p>
      </w:sdtContent>
    </w:sdt>
    <w:p w14:paraId="3E545D67" w14:textId="77777777" w:rsidR="0014341E" w:rsidRDefault="0014341E">
      <w:pPr>
        <w:spacing w:after="200"/>
      </w:pPr>
      <w:r>
        <w:br w:type="page"/>
      </w:r>
      <w:bookmarkStart w:id="0" w:name="_GoBack"/>
      <w:bookmarkEnd w:id="0"/>
    </w:p>
    <w:p w14:paraId="4590042C" w14:textId="5E4FAD2B" w:rsidR="0014341E" w:rsidRPr="008E3349" w:rsidRDefault="0049410A" w:rsidP="0014341E">
      <w:pPr>
        <w:pStyle w:val="Title"/>
        <w:pBdr>
          <w:bottom w:val="single" w:sz="8" w:space="5" w:color="6F6F74" w:themeColor="accent1"/>
        </w:pBdr>
        <w:rPr>
          <w:smallCaps w:val="0"/>
          <w:sz w:val="40"/>
          <w:szCs w:val="40"/>
        </w:rPr>
      </w:pPr>
      <w:sdt>
        <w:sdtPr>
          <w:rPr>
            <w:smallCaps w:val="0"/>
            <w:sz w:val="40"/>
            <w:szCs w:val="40"/>
          </w:rPr>
          <w:alias w:val="Title"/>
          <w:tag w:val="Title"/>
          <w:id w:val="-890878670"/>
          <w:placeholder>
            <w:docPart w:val="36EB9CB00EA6483E89B7908BC9C93AB8"/>
          </w:placeholder>
          <w:dataBinding w:prefixMappings="xmlns:ns0='http://schemas.openxmlformats.org/package/2006/metadata/core-properties' xmlns:ns1='http://purl.org/dc/elements/1.1/'" w:xpath="/ns0:coreProperties[1]/ns1:title[1]" w:storeItemID="{6C3C8BC8-F283-45AE-878A-BAB7291924A1}"/>
          <w:text/>
        </w:sdtPr>
        <w:sdtEndPr/>
        <w:sdtContent>
          <w:r w:rsidR="008E3349" w:rsidRPr="008E3349">
            <w:rPr>
              <w:smallCaps w:val="0"/>
              <w:sz w:val="40"/>
              <w:szCs w:val="40"/>
            </w:rPr>
            <w:t>Apache CloudStack 4.15 Installation Guide</w:t>
          </w:r>
        </w:sdtContent>
      </w:sdt>
    </w:p>
    <w:p w14:paraId="40FCD7F6" w14:textId="48C2E5A6" w:rsidR="0014341E" w:rsidRPr="007E66B6" w:rsidRDefault="0049410A" w:rsidP="0014341E">
      <w:pPr>
        <w:pStyle w:val="Subtitle"/>
        <w:rPr>
          <w:sz w:val="24"/>
        </w:rPr>
      </w:pPr>
      <w:sdt>
        <w:sdtPr>
          <w:rPr>
            <w:sz w:val="24"/>
          </w:rPr>
          <w:alias w:val="Subtitle"/>
          <w:tag w:val="Subtitle"/>
          <w:id w:val="-583997817"/>
          <w:placeholder>
            <w:docPart w:val="1947119333704BFFB6562A6D3FF239B5"/>
          </w:placeholder>
          <w:dataBinding w:prefixMappings="xmlns:ns0='http://schemas.openxmlformats.org/package/2006/metadata/core-properties' xmlns:ns1='http://purl.org/dc/elements/1.1/'" w:xpath="/ns0:coreProperties[1]/ns1:subject[1]" w:storeItemID="{6C3C8BC8-F283-45AE-878A-BAB7291924A1}"/>
          <w:text/>
        </w:sdtPr>
        <w:sdtEndPr/>
        <w:sdtContent>
          <w:r w:rsidR="004941D3" w:rsidRPr="007E66B6">
            <w:rPr>
              <w:sz w:val="24"/>
            </w:rPr>
            <w:t>Utilizing VM</w:t>
          </w:r>
          <w:r w:rsidR="007E66B6">
            <w:rPr>
              <w:sz w:val="24"/>
            </w:rPr>
            <w:t>w</w:t>
          </w:r>
          <w:r w:rsidR="004941D3" w:rsidRPr="007E66B6">
            <w:rPr>
              <w:sz w:val="24"/>
            </w:rPr>
            <w:t>are, CentOS7, and KVM</w:t>
          </w:r>
        </w:sdtContent>
      </w:sdt>
    </w:p>
    <w:p w14:paraId="3EF5D940" w14:textId="77777777" w:rsidR="0014341E" w:rsidRDefault="0014341E" w:rsidP="0014341E">
      <w:pPr>
        <w:pStyle w:val="Heading1"/>
      </w:pPr>
      <w:bookmarkStart w:id="1" w:name="_Toc67912577"/>
      <w:r>
        <w:t>Introduction</w:t>
      </w:r>
      <w:bookmarkEnd w:id="1"/>
    </w:p>
    <w:p w14:paraId="789C40C4" w14:textId="207191E4" w:rsidR="0014341E" w:rsidRDefault="004941D3" w:rsidP="0014341E">
      <w:r>
        <w:t>The goal of this guide is to walk you through the complete beginning to finish installation of Apache CloudStack on CentOS7, utilizing VM</w:t>
      </w:r>
      <w:r w:rsidR="007E66B6">
        <w:t>w</w:t>
      </w:r>
      <w:r>
        <w:t xml:space="preserve">are on the host and KVM inside of the virtual machine. </w:t>
      </w:r>
      <w:r w:rsidR="00520A95">
        <w:t>The management server and the agent will be installed on the same host.</w:t>
      </w:r>
      <w:r w:rsidR="00E576F9">
        <w:t xml:space="preserve"> It is recommended you review the “Notes” section of this guide before proceeding with the installation.</w:t>
      </w:r>
    </w:p>
    <w:p w14:paraId="3FF6AB4C" w14:textId="01CFD2DE" w:rsidR="00A24EE0" w:rsidRPr="00A24EE0" w:rsidRDefault="00A24EE0" w:rsidP="0014341E">
      <w:r>
        <w:rPr>
          <w:b/>
        </w:rPr>
        <w:t>Estimated Time to Completion</w:t>
      </w:r>
      <w:r>
        <w:t>: 2 hours</w:t>
      </w:r>
    </w:p>
    <w:p w14:paraId="1D6D9B36" w14:textId="5BC98447" w:rsidR="0014341E" w:rsidRDefault="007B5EF9" w:rsidP="0014341E">
      <w:pPr>
        <w:pStyle w:val="Heading1"/>
      </w:pPr>
      <w:bookmarkStart w:id="2" w:name="_Toc67912578"/>
      <w:r>
        <w:t>Installation</w:t>
      </w:r>
      <w:bookmarkEnd w:id="2"/>
    </w:p>
    <w:p w14:paraId="776DCEF8" w14:textId="42786B0D" w:rsidR="007E66B6" w:rsidRPr="007E66B6" w:rsidRDefault="007E66B6" w:rsidP="007E66B6">
      <w:r>
        <w:t>First, you need to make sure you are booted into VMware mode. Once done, start VMware Workstation.</w:t>
      </w:r>
    </w:p>
    <w:p w14:paraId="74337A2E" w14:textId="20AFA0A0" w:rsidR="007E66B6" w:rsidRDefault="007E66B6" w:rsidP="00C528EE">
      <w:pPr>
        <w:rPr>
          <w:szCs w:val="22"/>
        </w:rPr>
      </w:pPr>
      <w:r>
        <w:t xml:space="preserve">Next, we need to get the CentOS 7.9 ISO from </w:t>
      </w:r>
      <w:hyperlink r:id="rId12" w:history="1">
        <w:r w:rsidRPr="007E66B6">
          <w:rPr>
            <w:rStyle w:val="Hyperlink"/>
            <w:sz w:val="18"/>
            <w:szCs w:val="18"/>
          </w:rPr>
          <w:t>http://mirror.cs.pitt.edu/centos/7.9.2009/isos/x86_64/</w:t>
        </w:r>
      </w:hyperlink>
      <w:r>
        <w:rPr>
          <w:sz w:val="18"/>
          <w:szCs w:val="18"/>
        </w:rPr>
        <w:t xml:space="preserve">. </w:t>
      </w:r>
      <w:r>
        <w:rPr>
          <w:szCs w:val="22"/>
        </w:rPr>
        <w:t xml:space="preserve">The </w:t>
      </w:r>
      <w:r w:rsidRPr="007E66B6">
        <w:rPr>
          <w:szCs w:val="22"/>
        </w:rPr>
        <w:t>CentOS-7-x86_64-DVD-2009.iso</w:t>
      </w:r>
      <w:r>
        <w:rPr>
          <w:szCs w:val="22"/>
        </w:rPr>
        <w:t xml:space="preserve"> will work.</w:t>
      </w:r>
    </w:p>
    <w:p w14:paraId="0CB1D7DF" w14:textId="500C6F5D" w:rsidR="007E66B6" w:rsidRDefault="007E66B6" w:rsidP="00C528EE">
      <w:pPr>
        <w:rPr>
          <w:szCs w:val="22"/>
        </w:rPr>
      </w:pPr>
      <w:r>
        <w:rPr>
          <w:szCs w:val="22"/>
        </w:rPr>
        <w:t>In VMware workstation, go to Edit &gt; Virtual Network Editor.</w:t>
      </w:r>
    </w:p>
    <w:p w14:paraId="08191CED" w14:textId="6DE1E4F7" w:rsidR="007E66B6" w:rsidRDefault="007E66B6" w:rsidP="00C528EE">
      <w:pPr>
        <w:rPr>
          <w:szCs w:val="22"/>
        </w:rPr>
      </w:pPr>
      <w:r>
        <w:rPr>
          <w:szCs w:val="22"/>
        </w:rPr>
        <w:t xml:space="preserve">For this scenario, we will be utilizing a NAT Network. Click on </w:t>
      </w:r>
      <w:r w:rsidRPr="00B27BEC">
        <w:rPr>
          <w:b/>
          <w:szCs w:val="22"/>
        </w:rPr>
        <w:t>VMnet8</w:t>
      </w:r>
      <w:r>
        <w:rPr>
          <w:szCs w:val="22"/>
        </w:rPr>
        <w:t xml:space="preserve"> if it exists, and if not, create it by selecting </w:t>
      </w:r>
      <w:r w:rsidRPr="00B27BEC">
        <w:rPr>
          <w:b/>
          <w:szCs w:val="22"/>
        </w:rPr>
        <w:t>Add Network</w:t>
      </w:r>
      <w:r w:rsidR="00B27BEC">
        <w:rPr>
          <w:szCs w:val="22"/>
        </w:rPr>
        <w:t>.</w:t>
      </w:r>
    </w:p>
    <w:p w14:paraId="0E19D982" w14:textId="6ED380E0" w:rsidR="00B27BEC" w:rsidRDefault="00B27BEC" w:rsidP="00C528EE">
      <w:pPr>
        <w:rPr>
          <w:szCs w:val="22"/>
        </w:rPr>
      </w:pPr>
      <w:r>
        <w:rPr>
          <w:szCs w:val="22"/>
        </w:rPr>
        <w:t xml:space="preserve">For this guide, we will be utilizing the subnet network of </w:t>
      </w:r>
      <w:r w:rsidRPr="00B27BEC">
        <w:rPr>
          <w:b/>
          <w:szCs w:val="22"/>
        </w:rPr>
        <w:t>192.168.72.0</w:t>
      </w:r>
      <w:r>
        <w:rPr>
          <w:szCs w:val="22"/>
        </w:rPr>
        <w:t xml:space="preserve">, with a subnet mask of </w:t>
      </w:r>
      <w:r w:rsidRPr="00B27BEC">
        <w:rPr>
          <w:b/>
          <w:szCs w:val="22"/>
        </w:rPr>
        <w:t>255.255.255.0</w:t>
      </w:r>
      <w:r>
        <w:rPr>
          <w:szCs w:val="22"/>
        </w:rPr>
        <w:t xml:space="preserve">. The gateway we will be utilizing is </w:t>
      </w:r>
      <w:r w:rsidRPr="00B27BEC">
        <w:rPr>
          <w:b/>
          <w:szCs w:val="22"/>
        </w:rPr>
        <w:t>192.168.72.2</w:t>
      </w:r>
      <w:r>
        <w:rPr>
          <w:szCs w:val="22"/>
        </w:rPr>
        <w:t xml:space="preserve">. </w:t>
      </w:r>
    </w:p>
    <w:p w14:paraId="6FD5DA77" w14:textId="465B5563" w:rsidR="007E66B6" w:rsidRDefault="007E66B6" w:rsidP="00C528EE">
      <w:pPr>
        <w:rPr>
          <w:szCs w:val="22"/>
        </w:rPr>
      </w:pPr>
      <w:r>
        <w:rPr>
          <w:szCs w:val="22"/>
        </w:rPr>
        <w:t xml:space="preserve">Modify the network information to make sure NAT is selected. Also, </w:t>
      </w:r>
      <w:r w:rsidRPr="00B27BEC">
        <w:rPr>
          <w:b/>
          <w:szCs w:val="22"/>
        </w:rPr>
        <w:t>disable DHCP</w:t>
      </w:r>
      <w:r>
        <w:rPr>
          <w:szCs w:val="22"/>
        </w:rPr>
        <w:t>. Record the network information as you will need it for later.</w:t>
      </w:r>
    </w:p>
    <w:p w14:paraId="1516E64E" w14:textId="4A3F65C3" w:rsidR="007E66B6" w:rsidRPr="00B27BEC" w:rsidRDefault="00B27BEC" w:rsidP="00B27BEC">
      <w:pPr>
        <w:rPr>
          <w:szCs w:val="22"/>
        </w:rPr>
      </w:pPr>
      <w:r>
        <w:rPr>
          <w:noProof/>
        </w:rPr>
        <w:lastRenderedPageBreak/>
        <w:drawing>
          <wp:inline distT="0" distB="0" distL="0" distR="0" wp14:anchorId="075EEEAC" wp14:editId="29F2D571">
            <wp:extent cx="3570980"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0383" cy="3139413"/>
                    </a:xfrm>
                    <a:prstGeom prst="rect">
                      <a:avLst/>
                    </a:prstGeom>
                  </pic:spPr>
                </pic:pic>
              </a:graphicData>
            </a:graphic>
          </wp:inline>
        </w:drawing>
      </w:r>
    </w:p>
    <w:p w14:paraId="0E8D87A8" w14:textId="621FCDE0" w:rsidR="00B27BEC" w:rsidRDefault="007E66B6" w:rsidP="00B27BEC">
      <w:pPr>
        <w:pStyle w:val="Caption"/>
      </w:pPr>
      <w:r>
        <w:t xml:space="preserve">Figure </w:t>
      </w:r>
      <w:r w:rsidR="0049410A">
        <w:fldChar w:fldCharType="begin"/>
      </w:r>
      <w:r w:rsidR="0049410A">
        <w:instrText xml:space="preserve"> SEQ Figure \* ARABIC </w:instrText>
      </w:r>
      <w:r w:rsidR="0049410A">
        <w:fldChar w:fldCharType="separate"/>
      </w:r>
      <w:r w:rsidR="00DF56B4">
        <w:rPr>
          <w:noProof/>
        </w:rPr>
        <w:t>1</w:t>
      </w:r>
      <w:r w:rsidR="0049410A">
        <w:rPr>
          <w:noProof/>
        </w:rPr>
        <w:fldChar w:fldCharType="end"/>
      </w:r>
      <w:r>
        <w:t>, Network settings</w:t>
      </w:r>
    </w:p>
    <w:p w14:paraId="4B78552E" w14:textId="77777777" w:rsidR="00B27BEC" w:rsidRPr="00B27BEC" w:rsidRDefault="00B27BEC" w:rsidP="00B27BEC"/>
    <w:p w14:paraId="6BA4537E" w14:textId="427DF1CA" w:rsidR="007E66B6" w:rsidRDefault="00B27BEC" w:rsidP="00C528EE">
      <w:pPr>
        <w:rPr>
          <w:szCs w:val="22"/>
        </w:rPr>
      </w:pPr>
      <w:r>
        <w:rPr>
          <w:szCs w:val="22"/>
        </w:rPr>
        <w:t>Open NAT settings. Verify and record your gateway IP address. Next, open DNS Settings at the bottom of the menu. Configure it so it looks like Figure 2 (replace with your preferences).</w:t>
      </w:r>
    </w:p>
    <w:p w14:paraId="2DC05A15" w14:textId="77777777" w:rsidR="00B27BEC" w:rsidRDefault="00B27BEC" w:rsidP="00B27BEC">
      <w:pPr>
        <w:keepNext/>
      </w:pPr>
      <w:r w:rsidRPr="00B27BEC">
        <w:rPr>
          <w:noProof/>
        </w:rPr>
        <w:drawing>
          <wp:inline distT="0" distB="0" distL="0" distR="0" wp14:anchorId="0D2A39A7" wp14:editId="5253A83C">
            <wp:extent cx="2781300" cy="285702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7542" cy="2873712"/>
                    </a:xfrm>
                    <a:prstGeom prst="rect">
                      <a:avLst/>
                    </a:prstGeom>
                  </pic:spPr>
                </pic:pic>
              </a:graphicData>
            </a:graphic>
          </wp:inline>
        </w:drawing>
      </w:r>
    </w:p>
    <w:p w14:paraId="0B36EB86" w14:textId="2492AFCB" w:rsidR="00B27BEC" w:rsidRDefault="00B27BEC" w:rsidP="00B27BEC">
      <w:pPr>
        <w:pStyle w:val="Caption"/>
      </w:pPr>
      <w:r>
        <w:t xml:space="preserve">Figure </w:t>
      </w:r>
      <w:r w:rsidR="0049410A">
        <w:fldChar w:fldCharType="begin"/>
      </w:r>
      <w:r w:rsidR="0049410A">
        <w:instrText xml:space="preserve"> SEQ Figure \* ARABIC </w:instrText>
      </w:r>
      <w:r w:rsidR="0049410A">
        <w:fldChar w:fldCharType="separate"/>
      </w:r>
      <w:r w:rsidR="00DF56B4">
        <w:rPr>
          <w:noProof/>
        </w:rPr>
        <w:t>2</w:t>
      </w:r>
      <w:r w:rsidR="0049410A">
        <w:rPr>
          <w:noProof/>
        </w:rPr>
        <w:fldChar w:fldCharType="end"/>
      </w:r>
      <w:r>
        <w:t>, DNS Settings</w:t>
      </w:r>
    </w:p>
    <w:p w14:paraId="0A6604A2" w14:textId="6164C569" w:rsidR="00B27BEC" w:rsidRDefault="00B27BEC" w:rsidP="00B27BEC"/>
    <w:p w14:paraId="7C54E9EB" w14:textId="77777777" w:rsidR="00B27BEC" w:rsidRDefault="00B27BEC" w:rsidP="00B27BEC"/>
    <w:p w14:paraId="71F648B3" w14:textId="3838D297" w:rsidR="00B27BEC" w:rsidRDefault="00B27BEC" w:rsidP="00B27BEC">
      <w:r>
        <w:lastRenderedPageBreak/>
        <w:t xml:space="preserve">When you are done, press OK and exit back to the main menu. We will now begin creating our virtual machine. Press </w:t>
      </w:r>
      <w:r w:rsidRPr="00C80EF6">
        <w:rPr>
          <w:b/>
        </w:rPr>
        <w:t>New Virtual Machine</w:t>
      </w:r>
      <w:r>
        <w:t xml:space="preserve">. </w:t>
      </w:r>
      <w:r w:rsidRPr="00C80EF6">
        <w:rPr>
          <w:b/>
        </w:rPr>
        <w:t>Create a custom (advanced) machine</w:t>
      </w:r>
      <w:r>
        <w:t>.</w:t>
      </w:r>
    </w:p>
    <w:p w14:paraId="2077B19A" w14:textId="1359FF6C" w:rsidR="00846F06" w:rsidRDefault="00B27BEC" w:rsidP="00B27BEC">
      <w:r>
        <w:t xml:space="preserve">This guide has utilized the </w:t>
      </w:r>
      <w:proofErr w:type="spellStart"/>
      <w:r w:rsidRPr="00846F06">
        <w:rPr>
          <w:b/>
        </w:rPr>
        <w:t>ESXi</w:t>
      </w:r>
      <w:proofErr w:type="spellEnd"/>
      <w:r w:rsidRPr="00846F06">
        <w:rPr>
          <w:b/>
        </w:rPr>
        <w:t xml:space="preserve"> 7.0</w:t>
      </w:r>
      <w:r>
        <w:t xml:space="preserve"> hardware compatibility configuration.</w:t>
      </w:r>
      <w:r w:rsidR="00846F06">
        <w:t xml:space="preserve"> CloudStack should work on Workstation 16 if you would prefer using that. For the ISO, utilize the </w:t>
      </w:r>
      <w:r w:rsidR="00846F06" w:rsidRPr="00C80EF6">
        <w:rPr>
          <w:b/>
        </w:rPr>
        <w:t>CentOS 7.9 ISO</w:t>
      </w:r>
      <w:r w:rsidR="00846F06">
        <w:t xml:space="preserve"> you downloaded at the beginning of this guide. </w:t>
      </w:r>
    </w:p>
    <w:p w14:paraId="7EA8A088" w14:textId="598B6CED" w:rsidR="00846F06" w:rsidRDefault="00846F06" w:rsidP="00B27BEC">
      <w:r>
        <w:t>When configuring the resources that will be given to the virtual machine, you should accommodate for the virtual machines that will be running on top of this one. Each VM will generally require 1 core, 512MB of ram, and 5GB to 20GB storage space. For this installation, I created a VM with 4 cores, 4GB of ram, and 250GB storage space.</w:t>
      </w:r>
    </w:p>
    <w:p w14:paraId="54DEA3E7" w14:textId="0F6D8DC4" w:rsidR="00846F06" w:rsidRDefault="00846F06" w:rsidP="00B27BEC">
      <w:r>
        <w:t>Make sure to select NAT in network type. The I/O controller type this installation will utilize is the LSI Logic, and the virtual disk type will be SCSI.</w:t>
      </w:r>
    </w:p>
    <w:p w14:paraId="64B061C8" w14:textId="77777777" w:rsidR="00846F06" w:rsidRDefault="00846F06" w:rsidP="00B27BEC">
      <w:r>
        <w:t xml:space="preserve">Once the VM is done initializing, click on </w:t>
      </w:r>
      <w:r w:rsidRPr="00C80EF6">
        <w:rPr>
          <w:b/>
        </w:rPr>
        <w:t>VM &gt; Settings</w:t>
      </w:r>
      <w:r>
        <w:t xml:space="preserve">. </w:t>
      </w:r>
    </w:p>
    <w:p w14:paraId="78E44502" w14:textId="109BBE4D" w:rsidR="00846F06" w:rsidRDefault="00846F06" w:rsidP="00B27BEC">
      <w:r>
        <w:t xml:space="preserve">Make sure the network adapter is utilizing your custom network adapter. </w:t>
      </w:r>
    </w:p>
    <w:p w14:paraId="2C5DE255" w14:textId="77777777" w:rsidR="00846F06" w:rsidRDefault="00846F06" w:rsidP="00846F06">
      <w:pPr>
        <w:keepNext/>
      </w:pPr>
      <w:r>
        <w:rPr>
          <w:noProof/>
        </w:rPr>
        <w:drawing>
          <wp:inline distT="0" distB="0" distL="0" distR="0" wp14:anchorId="4A17CFDF" wp14:editId="2B2FFB54">
            <wp:extent cx="4216400" cy="401143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2468" cy="4017209"/>
                    </a:xfrm>
                    <a:prstGeom prst="rect">
                      <a:avLst/>
                    </a:prstGeom>
                  </pic:spPr>
                </pic:pic>
              </a:graphicData>
            </a:graphic>
          </wp:inline>
        </w:drawing>
      </w:r>
    </w:p>
    <w:p w14:paraId="41E04F5D" w14:textId="68A729BC" w:rsidR="00846F06" w:rsidRDefault="00846F06" w:rsidP="00846F06">
      <w:pPr>
        <w:pStyle w:val="Caption"/>
      </w:pPr>
      <w:r>
        <w:t xml:space="preserve">Figure </w:t>
      </w:r>
      <w:r w:rsidR="0049410A">
        <w:fldChar w:fldCharType="begin"/>
      </w:r>
      <w:r w:rsidR="0049410A">
        <w:instrText xml:space="preserve"> SEQ Figure \* ARABIC </w:instrText>
      </w:r>
      <w:r w:rsidR="0049410A">
        <w:fldChar w:fldCharType="separate"/>
      </w:r>
      <w:r w:rsidR="00DF56B4">
        <w:rPr>
          <w:noProof/>
        </w:rPr>
        <w:t>3</w:t>
      </w:r>
      <w:r w:rsidR="0049410A">
        <w:rPr>
          <w:noProof/>
        </w:rPr>
        <w:fldChar w:fldCharType="end"/>
      </w:r>
      <w:r>
        <w:t>, VM Settings</w:t>
      </w:r>
    </w:p>
    <w:p w14:paraId="1ED61720" w14:textId="1641E63E" w:rsidR="00846F06" w:rsidRDefault="00846F06" w:rsidP="00846F06"/>
    <w:p w14:paraId="7944593C" w14:textId="598933E5" w:rsidR="00846F06" w:rsidRDefault="00846F06" w:rsidP="00846F06">
      <w:r>
        <w:lastRenderedPageBreak/>
        <w:t xml:space="preserve">As shown in Figure 3, click on </w:t>
      </w:r>
      <w:r w:rsidRPr="00846F06">
        <w:rPr>
          <w:b/>
        </w:rPr>
        <w:t>Advanced</w:t>
      </w:r>
      <w:r>
        <w:t>.</w:t>
      </w:r>
      <w:r w:rsidR="008F68DB">
        <w:t xml:space="preserve"> Remember this location for your MAC Address. VMware should automatically generate a MAC address once the machine is installed, but you can generate one now if you would like.</w:t>
      </w:r>
    </w:p>
    <w:p w14:paraId="792A942A" w14:textId="5DBDEFD4" w:rsidR="00846F06" w:rsidRDefault="00846F06" w:rsidP="00846F06">
      <w:r>
        <w:t xml:space="preserve">Also shown in Figure 3, under Processors, </w:t>
      </w:r>
      <w:r w:rsidRPr="00C80EF6">
        <w:rPr>
          <w:b/>
        </w:rPr>
        <w:t>check the box</w:t>
      </w:r>
      <w:r>
        <w:t xml:space="preserve"> labeled “</w:t>
      </w:r>
      <w:r w:rsidRPr="00C80EF6">
        <w:rPr>
          <w:b/>
        </w:rPr>
        <w:t>Virtualize Intel VT-x/EPT or AMD-V/RVI</w:t>
      </w:r>
      <w:r>
        <w:t>.” This will allow for nested virtualization.</w:t>
      </w:r>
    </w:p>
    <w:p w14:paraId="5AA68ACE" w14:textId="68B197D5" w:rsidR="00846F06" w:rsidRDefault="00FE614B" w:rsidP="00846F06">
      <w:r>
        <w:t>In the Options tab on the top of the same menu, make sure that the virtual machine is utilizing your chosen guest operating system type (Linux). You should now be done configuring your virtual machine.</w:t>
      </w:r>
    </w:p>
    <w:p w14:paraId="493FCC39" w14:textId="19DCD9D3" w:rsidR="00FE614B" w:rsidRDefault="00FE614B" w:rsidP="00846F06">
      <w:r>
        <w:t xml:space="preserve">Once done, start the virtual machine. Once you get to the installation summary screen, select </w:t>
      </w:r>
      <w:r>
        <w:rPr>
          <w:b/>
        </w:rPr>
        <w:t>Software Selection</w:t>
      </w:r>
      <w:r>
        <w:t xml:space="preserve">. For this guide, I utilized the </w:t>
      </w:r>
      <w:r w:rsidRPr="00FE614B">
        <w:rPr>
          <w:b/>
        </w:rPr>
        <w:t>Server with GUI</w:t>
      </w:r>
      <w:r>
        <w:rPr>
          <w:b/>
        </w:rPr>
        <w:t xml:space="preserve"> </w:t>
      </w:r>
      <w:r>
        <w:t>option. You may want to do a minimal install to save resources, but I chose the GUI to make it easier to access the CloudStack Interface.</w:t>
      </w:r>
    </w:p>
    <w:p w14:paraId="489D31EB" w14:textId="549E0092" w:rsidR="00FE614B" w:rsidRDefault="00FE614B" w:rsidP="00846F06">
      <w:r>
        <w:t xml:space="preserve">Under System, select </w:t>
      </w:r>
      <w:r>
        <w:rPr>
          <w:b/>
        </w:rPr>
        <w:t>Installation Destination</w:t>
      </w:r>
      <w:r>
        <w:t>. I utilized the automatic partitioning feature to make things easier, but you may want to manually partition your virtual drive. If so, do so now.</w:t>
      </w:r>
    </w:p>
    <w:p w14:paraId="4C88BC87" w14:textId="0DB13384" w:rsidR="00FE614B" w:rsidRDefault="00FE614B" w:rsidP="00846F06">
      <w:pPr>
        <w:rPr>
          <w:b/>
        </w:rPr>
      </w:pPr>
      <w:r w:rsidRPr="00FE614B">
        <w:t>Under Network,</w:t>
      </w:r>
      <w:r>
        <w:t xml:space="preserve"> configure your network adapter.</w:t>
      </w:r>
      <w:r w:rsidRPr="00FE614B">
        <w:t xml:space="preserve"> </w:t>
      </w:r>
      <w:r>
        <w:t>G</w:t>
      </w:r>
      <w:r w:rsidRPr="00FE614B">
        <w:t xml:space="preserve">o to IPV4 Settings and select Manual from the drop-down menu. There, click add and add in </w:t>
      </w:r>
      <w:r>
        <w:t xml:space="preserve">the </w:t>
      </w:r>
      <w:r w:rsidRPr="00FE614B">
        <w:t xml:space="preserve">IP address </w:t>
      </w:r>
      <w:r>
        <w:t>of the machine</w:t>
      </w:r>
      <w:r w:rsidRPr="00FE614B">
        <w:t>. This should be the IP that you plan to utilize</w:t>
      </w:r>
      <w:r>
        <w:t xml:space="preserve"> for the management server. I utilized the IP address of </w:t>
      </w:r>
      <w:r w:rsidRPr="00FE614B">
        <w:rPr>
          <w:b/>
        </w:rPr>
        <w:t>192.168.72.3</w:t>
      </w:r>
    </w:p>
    <w:p w14:paraId="21C3EF82" w14:textId="77777777" w:rsidR="00FE614B" w:rsidRDefault="00FE614B" w:rsidP="00FE614B">
      <w:pPr>
        <w:keepNext/>
      </w:pPr>
      <w:r>
        <w:rPr>
          <w:noProof/>
        </w:rPr>
        <w:drawing>
          <wp:inline distT="0" distB="0" distL="0" distR="0" wp14:anchorId="60CFB46F" wp14:editId="0F6097F8">
            <wp:extent cx="4542934" cy="335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0292" cy="3364591"/>
                    </a:xfrm>
                    <a:prstGeom prst="rect">
                      <a:avLst/>
                    </a:prstGeom>
                  </pic:spPr>
                </pic:pic>
              </a:graphicData>
            </a:graphic>
          </wp:inline>
        </w:drawing>
      </w:r>
    </w:p>
    <w:p w14:paraId="621209EC" w14:textId="1776942C" w:rsidR="00FE614B" w:rsidRDefault="00FE614B" w:rsidP="00FE614B">
      <w:pPr>
        <w:pStyle w:val="Caption"/>
      </w:pPr>
      <w:r>
        <w:t xml:space="preserve">Figure </w:t>
      </w:r>
      <w:r w:rsidR="0049410A">
        <w:fldChar w:fldCharType="begin"/>
      </w:r>
      <w:r w:rsidR="0049410A">
        <w:instrText xml:space="preserve"> SEQ Figure \* ARABIC </w:instrText>
      </w:r>
      <w:r w:rsidR="0049410A">
        <w:fldChar w:fldCharType="separate"/>
      </w:r>
      <w:r w:rsidR="00DF56B4">
        <w:rPr>
          <w:noProof/>
        </w:rPr>
        <w:t>4</w:t>
      </w:r>
      <w:r w:rsidR="0049410A">
        <w:rPr>
          <w:noProof/>
        </w:rPr>
        <w:fldChar w:fldCharType="end"/>
      </w:r>
      <w:r>
        <w:t>, Connection Config</w:t>
      </w:r>
    </w:p>
    <w:p w14:paraId="27AB9315" w14:textId="7C365D8C" w:rsidR="00FE614B" w:rsidRDefault="00FE614B" w:rsidP="00FE614B"/>
    <w:p w14:paraId="4CAFCAA8" w14:textId="1F07644B" w:rsidR="00FE614B" w:rsidRDefault="00FE614B" w:rsidP="00FE614B">
      <w:r>
        <w:lastRenderedPageBreak/>
        <w:t xml:space="preserve">Configure the interface similarly to Figure 4. Once done, disable IPV6 in IPV6 settings. Then, click save and exit. </w:t>
      </w:r>
      <w:r w:rsidR="00606D5D">
        <w:t>You can then enable the interface. If it does not stay on and connected, you will want to verify your network settings are correct before proceeding.</w:t>
      </w:r>
    </w:p>
    <w:p w14:paraId="799F5B59" w14:textId="2C65ABBF" w:rsidR="00606D5D" w:rsidRDefault="00606D5D" w:rsidP="00FE614B">
      <w:r>
        <w:t>If everything is how you would like, you can go ahead with the install. You should now be able to configure your root password and user. Wait for the installation to complete.</w:t>
      </w:r>
    </w:p>
    <w:p w14:paraId="095E8048" w14:textId="524BEC3F" w:rsidR="00606D5D" w:rsidRDefault="00606D5D" w:rsidP="00FE614B">
      <w:r>
        <w:t xml:space="preserve">Once the installation has completed, open a new terminal. For the rest of this guide I will be utilizing the </w:t>
      </w:r>
      <w:r w:rsidRPr="00606D5D">
        <w:rPr>
          <w:b/>
        </w:rPr>
        <w:t>SU command to become the super user</w:t>
      </w:r>
      <w:r>
        <w:t>, so as to not have to utilize the sudo command. This could be dangerous, so to mediate that, I will be creating frequent snapshots so I will be able to revert back easily and with little progress lost. It is recommended you also create frequent snapshots.</w:t>
      </w:r>
    </w:p>
    <w:p w14:paraId="45B3127D" w14:textId="6E3AE397" w:rsidR="00606D5D" w:rsidRDefault="00606D5D" w:rsidP="00FE614B">
      <w:r>
        <w:t xml:space="preserve">Update your system with the command </w:t>
      </w:r>
      <w:r>
        <w:rPr>
          <w:b/>
        </w:rPr>
        <w:t>yum -y upgrade</w:t>
      </w:r>
      <w:r>
        <w:t xml:space="preserve">. If the command gives errors because it is sleeping, run </w:t>
      </w:r>
      <w:r>
        <w:rPr>
          <w:b/>
        </w:rPr>
        <w:t>systemctl stop packagekit</w:t>
      </w:r>
      <w:r>
        <w:t xml:space="preserve"> and then retry. It is recommended that you reboot and take a snapshot before proceeding.</w:t>
      </w:r>
    </w:p>
    <w:p w14:paraId="1CB2C06B" w14:textId="0EBBA179" w:rsidR="00606D5D" w:rsidRDefault="00606D5D" w:rsidP="00FE614B">
      <w:pPr>
        <w:rPr>
          <w:b/>
        </w:rPr>
      </w:pPr>
      <w:r>
        <w:t xml:space="preserve">Once your system is updated, run the command </w:t>
      </w:r>
      <w:r>
        <w:rPr>
          <w:b/>
        </w:rPr>
        <w:t xml:space="preserve">hostname </w:t>
      </w:r>
      <w:r w:rsidR="00104E78">
        <w:rPr>
          <w:b/>
        </w:rPr>
        <w:t>--</w:t>
      </w:r>
      <w:r>
        <w:rPr>
          <w:b/>
        </w:rPr>
        <w:t>fqdn</w:t>
      </w:r>
      <w:r>
        <w:t xml:space="preserve">. This will probably return localhost, which is not what we want. CloudStack requires a unique hostname and domain for things to work properly. To remedy this, open </w:t>
      </w:r>
      <w:r>
        <w:rPr>
          <w:b/>
        </w:rPr>
        <w:t xml:space="preserve">/etc/hosts/. </w:t>
      </w:r>
    </w:p>
    <w:p w14:paraId="72FA3FC4" w14:textId="77777777" w:rsidR="00606D5D" w:rsidRDefault="00606D5D" w:rsidP="00606D5D">
      <w:pPr>
        <w:keepNext/>
      </w:pPr>
      <w:r>
        <w:rPr>
          <w:noProof/>
        </w:rPr>
        <w:drawing>
          <wp:inline distT="0" distB="0" distL="0" distR="0" wp14:anchorId="41B5B852" wp14:editId="4C33520C">
            <wp:extent cx="4616450" cy="29730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7976" cy="2974056"/>
                    </a:xfrm>
                    <a:prstGeom prst="rect">
                      <a:avLst/>
                    </a:prstGeom>
                  </pic:spPr>
                </pic:pic>
              </a:graphicData>
            </a:graphic>
          </wp:inline>
        </w:drawing>
      </w:r>
    </w:p>
    <w:p w14:paraId="3CE5617A" w14:textId="06B3106E" w:rsidR="00606D5D" w:rsidRDefault="00606D5D" w:rsidP="00606D5D">
      <w:pPr>
        <w:pStyle w:val="Caption"/>
      </w:pPr>
      <w:r>
        <w:t xml:space="preserve">Figure </w:t>
      </w:r>
      <w:r w:rsidR="0049410A">
        <w:fldChar w:fldCharType="begin"/>
      </w:r>
      <w:r w:rsidR="0049410A">
        <w:instrText xml:space="preserve"> SEQ Figure \* ARABIC </w:instrText>
      </w:r>
      <w:r w:rsidR="0049410A">
        <w:fldChar w:fldCharType="separate"/>
      </w:r>
      <w:r w:rsidR="00DF56B4">
        <w:rPr>
          <w:noProof/>
        </w:rPr>
        <w:t>5</w:t>
      </w:r>
      <w:r w:rsidR="0049410A">
        <w:rPr>
          <w:noProof/>
        </w:rPr>
        <w:fldChar w:fldCharType="end"/>
      </w:r>
      <w:r>
        <w:t>, Host File</w:t>
      </w:r>
    </w:p>
    <w:p w14:paraId="50927045" w14:textId="1CE9FA89" w:rsidR="00606D5D" w:rsidRDefault="00606D5D" w:rsidP="00606D5D"/>
    <w:p w14:paraId="651CE6CA" w14:textId="35097300" w:rsidR="00606D5D" w:rsidRDefault="00606D5D" w:rsidP="00606D5D">
      <w:pPr>
        <w:rPr>
          <w:noProof/>
        </w:rPr>
      </w:pPr>
      <w:r>
        <w:t xml:space="preserve">As shown in Figure 5, add the line </w:t>
      </w:r>
      <w:r w:rsidRPr="00606D5D">
        <w:rPr>
          <w:b/>
        </w:rPr>
        <w:t xml:space="preserve">&lt;yourip&gt; </w:t>
      </w:r>
      <w:proofErr w:type="gramStart"/>
      <w:r w:rsidRPr="00606D5D">
        <w:rPr>
          <w:b/>
        </w:rPr>
        <w:t>srvr1.cloud.priv</w:t>
      </w:r>
      <w:r>
        <w:t>.</w:t>
      </w:r>
      <w:proofErr w:type="gramEnd"/>
      <w:r>
        <w:t xml:space="preserve"> Reboot the system, and run the </w:t>
      </w:r>
      <w:r>
        <w:rPr>
          <w:b/>
        </w:rPr>
        <w:t xml:space="preserve">hostname </w:t>
      </w:r>
      <w:r w:rsidR="00104E78">
        <w:rPr>
          <w:b/>
        </w:rPr>
        <w:t xml:space="preserve">--fqdn. </w:t>
      </w:r>
      <w:r w:rsidR="00104E78">
        <w:t xml:space="preserve">If it does not change, utilize the command </w:t>
      </w:r>
      <w:r w:rsidR="00104E78">
        <w:rPr>
          <w:b/>
          <w:noProof/>
        </w:rPr>
        <w:t>hostnamectl set-hostname srvr1.cloud.priv</w:t>
      </w:r>
    </w:p>
    <w:p w14:paraId="32A5AB03" w14:textId="189E5A53" w:rsidR="00E43F34" w:rsidRPr="00E43F34" w:rsidRDefault="00104E78" w:rsidP="00606D5D">
      <w:pPr>
        <w:rPr>
          <w:b/>
        </w:rPr>
      </w:pPr>
      <w:r>
        <w:t xml:space="preserve">Once done, run the command </w:t>
      </w:r>
      <w:r>
        <w:rPr>
          <w:b/>
        </w:rPr>
        <w:t>yum install bridge-</w:t>
      </w:r>
      <w:proofErr w:type="spellStart"/>
      <w:r>
        <w:rPr>
          <w:b/>
        </w:rPr>
        <w:t>utils</w:t>
      </w:r>
      <w:proofErr w:type="spellEnd"/>
      <w:r>
        <w:rPr>
          <w:b/>
        </w:rPr>
        <w:t xml:space="preserve"> net-tools -y</w:t>
      </w:r>
    </w:p>
    <w:p w14:paraId="19CCDB5A" w14:textId="708ADB7C" w:rsidR="00104E78" w:rsidRDefault="00104E78" w:rsidP="00606D5D">
      <w:r>
        <w:lastRenderedPageBreak/>
        <w:t xml:space="preserve">Next, we will modify the interface files to create the bridges that CloudStack requires. In the </w:t>
      </w:r>
      <w:r w:rsidRPr="00104E78">
        <w:rPr>
          <w:b/>
        </w:rPr>
        <w:t>/etc/sysconfig/network-scripts/</w:t>
      </w:r>
      <w:r>
        <w:t xml:space="preserve"> directory, create the following files</w:t>
      </w:r>
      <w:r w:rsidRPr="00104E78">
        <w:rPr>
          <w:b/>
        </w:rPr>
        <w:t xml:space="preserve">: </w:t>
      </w:r>
      <w:r w:rsidR="00F91480">
        <w:rPr>
          <w:b/>
        </w:rPr>
        <w:t>ifcfg-</w:t>
      </w:r>
      <w:r w:rsidRPr="00104E78">
        <w:rPr>
          <w:b/>
        </w:rPr>
        <w:t xml:space="preserve">cloudbr0 </w:t>
      </w:r>
      <w:r w:rsidR="008F68DB">
        <w:rPr>
          <w:b/>
        </w:rPr>
        <w:t>ifcfg-</w:t>
      </w:r>
      <w:r w:rsidRPr="00104E78">
        <w:rPr>
          <w:b/>
        </w:rPr>
        <w:t>cloudbr1</w:t>
      </w:r>
      <w:r>
        <w:t xml:space="preserve">. </w:t>
      </w:r>
      <w:r w:rsidR="00E43F34">
        <w:t>It is required that these bridges are named as stated.</w:t>
      </w:r>
    </w:p>
    <w:p w14:paraId="4D1B73D9" w14:textId="4E69E158" w:rsidR="00E43F34" w:rsidRDefault="00104E78" w:rsidP="00FD418E">
      <w:r>
        <w:t>In the same directory,</w:t>
      </w:r>
      <w:r w:rsidR="00E43F34">
        <w:t xml:space="preserve"> find the name of your default interface. For me, that is the ens33 interface. We will need to create a </w:t>
      </w:r>
      <w:r w:rsidR="00E43F34" w:rsidRPr="00E43F34">
        <w:rPr>
          <w:b/>
        </w:rPr>
        <w:t xml:space="preserve">VLAN </w:t>
      </w:r>
      <w:r w:rsidR="00E43F34">
        <w:t xml:space="preserve">for that interface, so create the file </w:t>
      </w:r>
      <w:r w:rsidR="00E43F34" w:rsidRPr="00E43F34">
        <w:rPr>
          <w:b/>
        </w:rPr>
        <w:t>ifcfg-ens33.200</w:t>
      </w:r>
      <w:r w:rsidR="00E43F34">
        <w:t xml:space="preserve"> in the same directory.</w:t>
      </w:r>
    </w:p>
    <w:p w14:paraId="4EF6D4D2" w14:textId="09CE81C5" w:rsidR="00E43F34" w:rsidRDefault="00E43F34" w:rsidP="00FD418E">
      <w:r>
        <w:t>You should now have the following similarly interfaces</w:t>
      </w:r>
      <w:r w:rsidRPr="00E43F34">
        <w:rPr>
          <w:b/>
        </w:rPr>
        <w:t>: ifcfg-cloudbr0</w:t>
      </w:r>
      <w:r>
        <w:t xml:space="preserve">, </w:t>
      </w:r>
      <w:r w:rsidRPr="00E43F34">
        <w:rPr>
          <w:b/>
        </w:rPr>
        <w:t>ifcfg-cloudbr1</w:t>
      </w:r>
      <w:r>
        <w:t xml:space="preserve">, </w:t>
      </w:r>
      <w:r w:rsidRPr="00E43F34">
        <w:rPr>
          <w:b/>
        </w:rPr>
        <w:t>ifcfg-ens33</w:t>
      </w:r>
      <w:r>
        <w:t xml:space="preserve">, and </w:t>
      </w:r>
      <w:r w:rsidRPr="00E43F34">
        <w:rPr>
          <w:b/>
        </w:rPr>
        <w:t>ifcfg-ens33.200</w:t>
      </w:r>
      <w:r>
        <w:t xml:space="preserve">. If you have </w:t>
      </w:r>
      <w:r w:rsidRPr="00E43F34">
        <w:rPr>
          <w:b/>
        </w:rPr>
        <w:t xml:space="preserve">the </w:t>
      </w:r>
      <w:proofErr w:type="spellStart"/>
      <w:r w:rsidRPr="00E43F34">
        <w:rPr>
          <w:b/>
        </w:rPr>
        <w:t>ifcfg</w:t>
      </w:r>
      <w:proofErr w:type="spellEnd"/>
      <w:r w:rsidRPr="00E43F34">
        <w:rPr>
          <w:b/>
        </w:rPr>
        <w:t>-lo</w:t>
      </w:r>
      <w:r>
        <w:t xml:space="preserve"> interface, you can safely ignore it.</w:t>
      </w:r>
    </w:p>
    <w:p w14:paraId="2A43EC9B" w14:textId="47C10D54" w:rsidR="00104E78" w:rsidRPr="00104E78" w:rsidRDefault="00E43F34" w:rsidP="00FD418E">
      <w:r>
        <w:t>O</w:t>
      </w:r>
      <w:r w:rsidR="00104E78">
        <w:t>pen the file of your default interface.</w:t>
      </w:r>
      <w:r>
        <w:t xml:space="preserve"> </w:t>
      </w:r>
      <w:r w:rsidR="00104E78">
        <w:t xml:space="preserve">I will open it utilizing the command </w:t>
      </w:r>
      <w:proofErr w:type="spellStart"/>
      <w:r w:rsidR="00104E78">
        <w:rPr>
          <w:b/>
        </w:rPr>
        <w:t>nano</w:t>
      </w:r>
      <w:proofErr w:type="spellEnd"/>
      <w:r w:rsidR="00104E78">
        <w:rPr>
          <w:b/>
        </w:rPr>
        <w:t xml:space="preserve"> /etc/sysconfig/network-scripts/ifcfg-ens33. </w:t>
      </w:r>
      <w:r w:rsidR="00104E78">
        <w:t>Replace the text within the following:</w:t>
      </w:r>
    </w:p>
    <w:p w14:paraId="39717097" w14:textId="0747F0A9" w:rsidR="00FD418E" w:rsidRPr="00E43F34" w:rsidRDefault="00FD418E" w:rsidP="00E43F34">
      <w:pPr>
        <w:spacing w:line="240" w:lineRule="auto"/>
        <w:ind w:left="720"/>
        <w:rPr>
          <w:sz w:val="18"/>
          <w:szCs w:val="18"/>
        </w:rPr>
      </w:pPr>
      <w:r w:rsidRPr="00E43F34">
        <w:rPr>
          <w:sz w:val="18"/>
          <w:szCs w:val="18"/>
        </w:rPr>
        <w:t>TYPE="Ethernet"</w:t>
      </w:r>
    </w:p>
    <w:p w14:paraId="4FF9321D" w14:textId="77777777" w:rsidR="00FD418E" w:rsidRPr="00E43F34" w:rsidRDefault="00FD418E" w:rsidP="00E43F34">
      <w:pPr>
        <w:spacing w:line="240" w:lineRule="auto"/>
        <w:ind w:left="720"/>
        <w:rPr>
          <w:sz w:val="18"/>
          <w:szCs w:val="18"/>
        </w:rPr>
      </w:pPr>
      <w:r w:rsidRPr="00E43F34">
        <w:rPr>
          <w:sz w:val="18"/>
          <w:szCs w:val="18"/>
        </w:rPr>
        <w:t>BOOTPROTO="none"</w:t>
      </w:r>
    </w:p>
    <w:p w14:paraId="26045389" w14:textId="77777777" w:rsidR="00FD418E" w:rsidRPr="00E43F34" w:rsidRDefault="00FD418E" w:rsidP="00E43F34">
      <w:pPr>
        <w:spacing w:line="240" w:lineRule="auto"/>
        <w:ind w:left="720"/>
        <w:rPr>
          <w:sz w:val="18"/>
          <w:szCs w:val="18"/>
        </w:rPr>
      </w:pPr>
      <w:r w:rsidRPr="00E43F34">
        <w:rPr>
          <w:sz w:val="18"/>
          <w:szCs w:val="18"/>
        </w:rPr>
        <w:t>NAME="ens33"</w:t>
      </w:r>
    </w:p>
    <w:p w14:paraId="0F056FD0" w14:textId="7F98C522" w:rsidR="00FD418E" w:rsidRPr="00E43F34" w:rsidRDefault="00FD418E" w:rsidP="00E43F34">
      <w:pPr>
        <w:spacing w:line="240" w:lineRule="auto"/>
        <w:ind w:left="720"/>
        <w:rPr>
          <w:sz w:val="18"/>
          <w:szCs w:val="18"/>
        </w:rPr>
      </w:pPr>
      <w:r w:rsidRPr="00E43F34">
        <w:rPr>
          <w:sz w:val="18"/>
          <w:szCs w:val="18"/>
        </w:rPr>
        <w:t>UUID="</w:t>
      </w:r>
      <w:r w:rsidR="008F68DB" w:rsidRPr="008F68DB">
        <w:t xml:space="preserve"> </w:t>
      </w:r>
      <w:r w:rsidRPr="00E43F34">
        <w:rPr>
          <w:sz w:val="18"/>
          <w:szCs w:val="18"/>
        </w:rPr>
        <w:t>"</w:t>
      </w:r>
    </w:p>
    <w:p w14:paraId="5E9F2526" w14:textId="77777777" w:rsidR="00FD418E" w:rsidRPr="00E43F34" w:rsidRDefault="00FD418E" w:rsidP="00E43F34">
      <w:pPr>
        <w:spacing w:line="240" w:lineRule="auto"/>
        <w:ind w:left="720"/>
        <w:rPr>
          <w:sz w:val="18"/>
          <w:szCs w:val="18"/>
        </w:rPr>
      </w:pPr>
      <w:r w:rsidRPr="00E43F34">
        <w:rPr>
          <w:sz w:val="18"/>
          <w:szCs w:val="18"/>
        </w:rPr>
        <w:t>DEVICE="ens33"</w:t>
      </w:r>
    </w:p>
    <w:p w14:paraId="1A61118D" w14:textId="5ACAD1A7" w:rsidR="00FD418E" w:rsidRPr="00E43F34" w:rsidRDefault="00FD418E" w:rsidP="00E43F34">
      <w:pPr>
        <w:spacing w:line="240" w:lineRule="auto"/>
        <w:ind w:left="720"/>
        <w:rPr>
          <w:sz w:val="18"/>
          <w:szCs w:val="18"/>
        </w:rPr>
      </w:pPr>
      <w:r w:rsidRPr="00E43F34">
        <w:rPr>
          <w:sz w:val="18"/>
          <w:szCs w:val="18"/>
        </w:rPr>
        <w:t xml:space="preserve">HWADDR=" " </w:t>
      </w:r>
    </w:p>
    <w:p w14:paraId="18EB1389" w14:textId="77777777" w:rsidR="00FD418E" w:rsidRPr="00E43F34" w:rsidRDefault="00FD418E" w:rsidP="00E43F34">
      <w:pPr>
        <w:spacing w:line="240" w:lineRule="auto"/>
        <w:ind w:left="720"/>
        <w:rPr>
          <w:sz w:val="18"/>
          <w:szCs w:val="18"/>
        </w:rPr>
      </w:pPr>
      <w:r w:rsidRPr="00E43F34">
        <w:rPr>
          <w:sz w:val="18"/>
          <w:szCs w:val="18"/>
        </w:rPr>
        <w:t>ONBOOT="yes"</w:t>
      </w:r>
    </w:p>
    <w:p w14:paraId="372FCDF8" w14:textId="4F839591" w:rsidR="00FD418E" w:rsidRPr="00E43F34" w:rsidRDefault="00FD418E" w:rsidP="00E43F34">
      <w:pPr>
        <w:spacing w:line="240" w:lineRule="auto"/>
        <w:ind w:left="720"/>
        <w:rPr>
          <w:sz w:val="18"/>
          <w:szCs w:val="18"/>
        </w:rPr>
      </w:pPr>
      <w:r w:rsidRPr="00E43F34">
        <w:rPr>
          <w:sz w:val="18"/>
          <w:szCs w:val="18"/>
        </w:rPr>
        <w:t>BRIDGE="cloudbr0"</w:t>
      </w:r>
    </w:p>
    <w:p w14:paraId="0126BC3F" w14:textId="42B2C6A2" w:rsidR="00FD418E" w:rsidRDefault="00FD418E" w:rsidP="00FD418E">
      <w:r>
        <w:t xml:space="preserve">UUID should be the default. If there is no UUID, it can be generated by utilizing the command </w:t>
      </w:r>
      <w:proofErr w:type="spellStart"/>
      <w:r w:rsidRPr="00FD418E">
        <w:rPr>
          <w:b/>
        </w:rPr>
        <w:t>uuidgen</w:t>
      </w:r>
      <w:proofErr w:type="spellEnd"/>
      <w:r>
        <w:t xml:space="preserve">. Be sure to do this for any other interface that required a UUID. Under </w:t>
      </w:r>
      <w:r w:rsidRPr="00FD418E">
        <w:rPr>
          <w:b/>
        </w:rPr>
        <w:t>HWADDR</w:t>
      </w:r>
      <w:r>
        <w:t xml:space="preserve">, put in the </w:t>
      </w:r>
      <w:r w:rsidRPr="00FD418E">
        <w:rPr>
          <w:b/>
        </w:rPr>
        <w:t>MAC address</w:t>
      </w:r>
      <w:r>
        <w:t xml:space="preserve"> you generated earlier.</w:t>
      </w:r>
    </w:p>
    <w:p w14:paraId="5F7B107D" w14:textId="07A221F6" w:rsidR="00FD418E" w:rsidRDefault="00FD418E" w:rsidP="00FD418E">
      <w:r>
        <w:t xml:space="preserve">Now, open the interface </w:t>
      </w:r>
      <w:r>
        <w:rPr>
          <w:b/>
        </w:rPr>
        <w:t>ifcfg-cloudbr0</w:t>
      </w:r>
      <w:r>
        <w:t>.</w:t>
      </w:r>
      <w:r w:rsidR="00E43F34">
        <w:t xml:space="preserve"> Replace the fields with your own information. Be sure to generate a UUID for the UUID field.</w:t>
      </w:r>
    </w:p>
    <w:p w14:paraId="47C9B7A9" w14:textId="77777777" w:rsidR="00E43F34" w:rsidRPr="00FD418E" w:rsidRDefault="00E43F34" w:rsidP="00FD418E"/>
    <w:p w14:paraId="4EF44844" w14:textId="77777777" w:rsidR="00E43F34" w:rsidRPr="00E43F34" w:rsidRDefault="00E43F34" w:rsidP="00E43F34">
      <w:pPr>
        <w:spacing w:line="240" w:lineRule="auto"/>
        <w:ind w:left="720"/>
        <w:rPr>
          <w:sz w:val="18"/>
          <w:szCs w:val="18"/>
        </w:rPr>
      </w:pPr>
      <w:r w:rsidRPr="00E43F34">
        <w:rPr>
          <w:sz w:val="18"/>
          <w:szCs w:val="18"/>
        </w:rPr>
        <w:t>TYPE="Bridge"</w:t>
      </w:r>
    </w:p>
    <w:p w14:paraId="0C8547D3" w14:textId="77777777" w:rsidR="00E43F34" w:rsidRPr="00E43F34" w:rsidRDefault="00E43F34" w:rsidP="00E43F34">
      <w:pPr>
        <w:spacing w:line="240" w:lineRule="auto"/>
        <w:ind w:left="720"/>
        <w:rPr>
          <w:sz w:val="18"/>
          <w:szCs w:val="18"/>
        </w:rPr>
      </w:pPr>
      <w:r w:rsidRPr="00E43F34">
        <w:rPr>
          <w:sz w:val="18"/>
          <w:szCs w:val="18"/>
        </w:rPr>
        <w:t>BOOTPROTO="none"</w:t>
      </w:r>
    </w:p>
    <w:p w14:paraId="70212B70" w14:textId="77777777" w:rsidR="00E43F34" w:rsidRPr="00E43F34" w:rsidRDefault="00E43F34" w:rsidP="00E43F34">
      <w:pPr>
        <w:spacing w:line="240" w:lineRule="auto"/>
        <w:ind w:left="720"/>
        <w:rPr>
          <w:sz w:val="18"/>
          <w:szCs w:val="18"/>
        </w:rPr>
      </w:pPr>
      <w:r w:rsidRPr="00E43F34">
        <w:rPr>
          <w:sz w:val="18"/>
          <w:szCs w:val="18"/>
        </w:rPr>
        <w:t>IPV6INIT="no"</w:t>
      </w:r>
    </w:p>
    <w:p w14:paraId="438C53F6" w14:textId="77777777" w:rsidR="00E43F34" w:rsidRPr="00E43F34" w:rsidRDefault="00E43F34" w:rsidP="00E43F34">
      <w:pPr>
        <w:spacing w:line="240" w:lineRule="auto"/>
        <w:ind w:left="720"/>
        <w:rPr>
          <w:sz w:val="18"/>
          <w:szCs w:val="18"/>
        </w:rPr>
      </w:pPr>
      <w:r w:rsidRPr="00E43F34">
        <w:rPr>
          <w:sz w:val="18"/>
          <w:szCs w:val="18"/>
        </w:rPr>
        <w:t>IPV6_AUTOCONF="no"</w:t>
      </w:r>
    </w:p>
    <w:p w14:paraId="797DC9F9" w14:textId="77777777" w:rsidR="00E43F34" w:rsidRPr="00E43F34" w:rsidRDefault="00E43F34" w:rsidP="00E43F34">
      <w:pPr>
        <w:spacing w:line="240" w:lineRule="auto"/>
        <w:ind w:left="720"/>
        <w:rPr>
          <w:sz w:val="18"/>
          <w:szCs w:val="18"/>
        </w:rPr>
      </w:pPr>
      <w:r w:rsidRPr="00E43F34">
        <w:rPr>
          <w:sz w:val="18"/>
          <w:szCs w:val="18"/>
        </w:rPr>
        <w:t>NAME="cloudbr0"</w:t>
      </w:r>
    </w:p>
    <w:p w14:paraId="69BA4BD7" w14:textId="6685C142" w:rsidR="00E43F34" w:rsidRPr="00E43F34" w:rsidRDefault="00E43F34" w:rsidP="00E43F34">
      <w:pPr>
        <w:spacing w:line="240" w:lineRule="auto"/>
        <w:ind w:left="720"/>
        <w:rPr>
          <w:sz w:val="18"/>
          <w:szCs w:val="18"/>
        </w:rPr>
      </w:pPr>
      <w:r w:rsidRPr="00E43F34">
        <w:rPr>
          <w:sz w:val="18"/>
          <w:szCs w:val="18"/>
        </w:rPr>
        <w:t>UUID=""</w:t>
      </w:r>
    </w:p>
    <w:p w14:paraId="2AFC7702" w14:textId="77777777" w:rsidR="00E43F34" w:rsidRPr="00E43F34" w:rsidRDefault="00E43F34" w:rsidP="00E43F34">
      <w:pPr>
        <w:spacing w:line="240" w:lineRule="auto"/>
        <w:ind w:left="720"/>
        <w:rPr>
          <w:sz w:val="18"/>
          <w:szCs w:val="18"/>
        </w:rPr>
      </w:pPr>
      <w:r w:rsidRPr="00E43F34">
        <w:rPr>
          <w:sz w:val="18"/>
          <w:szCs w:val="18"/>
        </w:rPr>
        <w:t>DEVICE="cloudbr0"</w:t>
      </w:r>
    </w:p>
    <w:p w14:paraId="326E63E4" w14:textId="77777777" w:rsidR="00E43F34" w:rsidRPr="00E43F34" w:rsidRDefault="00E43F34" w:rsidP="00E43F34">
      <w:pPr>
        <w:spacing w:line="240" w:lineRule="auto"/>
        <w:ind w:left="720"/>
        <w:rPr>
          <w:sz w:val="18"/>
          <w:szCs w:val="18"/>
        </w:rPr>
      </w:pPr>
      <w:r w:rsidRPr="00E43F34">
        <w:rPr>
          <w:sz w:val="18"/>
          <w:szCs w:val="18"/>
        </w:rPr>
        <w:t>ONBOOT="yes"</w:t>
      </w:r>
    </w:p>
    <w:p w14:paraId="4FFAE556" w14:textId="77777777" w:rsidR="00E43F34" w:rsidRPr="00E43F34" w:rsidRDefault="00E43F34" w:rsidP="00E43F34">
      <w:pPr>
        <w:spacing w:line="240" w:lineRule="auto"/>
        <w:ind w:left="720"/>
        <w:rPr>
          <w:sz w:val="18"/>
          <w:szCs w:val="18"/>
        </w:rPr>
      </w:pPr>
      <w:r w:rsidRPr="00E43F34">
        <w:rPr>
          <w:sz w:val="18"/>
          <w:szCs w:val="18"/>
        </w:rPr>
        <w:t>DELAY="5"</w:t>
      </w:r>
    </w:p>
    <w:p w14:paraId="673D0754" w14:textId="77777777" w:rsidR="00E43F34" w:rsidRPr="00E43F34" w:rsidRDefault="00E43F34" w:rsidP="00E43F34">
      <w:pPr>
        <w:spacing w:line="240" w:lineRule="auto"/>
        <w:ind w:left="720"/>
        <w:rPr>
          <w:sz w:val="18"/>
          <w:szCs w:val="18"/>
        </w:rPr>
      </w:pPr>
      <w:r w:rsidRPr="00E43F34">
        <w:rPr>
          <w:sz w:val="18"/>
          <w:szCs w:val="18"/>
        </w:rPr>
        <w:t>IPADDR="192.168.72.3"</w:t>
      </w:r>
    </w:p>
    <w:p w14:paraId="2B4F21B8" w14:textId="77777777" w:rsidR="00E43F34" w:rsidRPr="00E43F34" w:rsidRDefault="00E43F34" w:rsidP="00E43F34">
      <w:pPr>
        <w:spacing w:line="240" w:lineRule="auto"/>
        <w:ind w:left="720"/>
        <w:rPr>
          <w:sz w:val="18"/>
          <w:szCs w:val="18"/>
        </w:rPr>
      </w:pPr>
      <w:r w:rsidRPr="00E43F34">
        <w:rPr>
          <w:sz w:val="18"/>
          <w:szCs w:val="18"/>
        </w:rPr>
        <w:lastRenderedPageBreak/>
        <w:t>PREFIX="24"</w:t>
      </w:r>
    </w:p>
    <w:p w14:paraId="15CD6185" w14:textId="77777777" w:rsidR="00E43F34" w:rsidRPr="00E43F34" w:rsidRDefault="00E43F34" w:rsidP="00E43F34">
      <w:pPr>
        <w:spacing w:line="240" w:lineRule="auto"/>
        <w:ind w:left="720"/>
        <w:rPr>
          <w:sz w:val="18"/>
          <w:szCs w:val="18"/>
        </w:rPr>
      </w:pPr>
      <w:r w:rsidRPr="00E43F34">
        <w:rPr>
          <w:sz w:val="18"/>
          <w:szCs w:val="18"/>
        </w:rPr>
        <w:t>GATEWAY="192.168.72.2"</w:t>
      </w:r>
    </w:p>
    <w:p w14:paraId="0322DE59" w14:textId="77777777" w:rsidR="00E43F34" w:rsidRPr="00E43F34" w:rsidRDefault="00E43F34" w:rsidP="00E43F34">
      <w:pPr>
        <w:spacing w:line="240" w:lineRule="auto"/>
        <w:ind w:left="720"/>
        <w:rPr>
          <w:sz w:val="18"/>
          <w:szCs w:val="18"/>
        </w:rPr>
      </w:pPr>
      <w:r w:rsidRPr="00E43F34">
        <w:rPr>
          <w:sz w:val="18"/>
          <w:szCs w:val="18"/>
        </w:rPr>
        <w:t>DNS1="8.8.8.8"</w:t>
      </w:r>
    </w:p>
    <w:p w14:paraId="6BB8A431" w14:textId="77777777" w:rsidR="00E43F34" w:rsidRPr="00E43F34" w:rsidRDefault="00E43F34" w:rsidP="00E43F34">
      <w:pPr>
        <w:spacing w:line="240" w:lineRule="auto"/>
        <w:ind w:left="720"/>
        <w:rPr>
          <w:sz w:val="18"/>
          <w:szCs w:val="18"/>
        </w:rPr>
      </w:pPr>
      <w:r w:rsidRPr="00E43F34">
        <w:rPr>
          <w:sz w:val="18"/>
          <w:szCs w:val="18"/>
        </w:rPr>
        <w:t>DNS2="8.8.4.4"</w:t>
      </w:r>
    </w:p>
    <w:p w14:paraId="257FDDEC" w14:textId="77777777" w:rsidR="00E43F34" w:rsidRPr="00E43F34" w:rsidRDefault="00E43F34" w:rsidP="00E43F34">
      <w:pPr>
        <w:spacing w:line="240" w:lineRule="auto"/>
        <w:ind w:left="720"/>
        <w:rPr>
          <w:sz w:val="18"/>
          <w:szCs w:val="18"/>
        </w:rPr>
      </w:pPr>
      <w:r w:rsidRPr="00E43F34">
        <w:rPr>
          <w:sz w:val="18"/>
          <w:szCs w:val="18"/>
        </w:rPr>
        <w:t>DNS3="192.168.72.2"</w:t>
      </w:r>
    </w:p>
    <w:p w14:paraId="2B70F07B" w14:textId="7546C3FF" w:rsidR="00606D5D" w:rsidRPr="00E43F34" w:rsidRDefault="00E43F34" w:rsidP="00E43F34">
      <w:pPr>
        <w:spacing w:line="240" w:lineRule="auto"/>
        <w:ind w:left="720"/>
        <w:rPr>
          <w:sz w:val="18"/>
          <w:szCs w:val="18"/>
        </w:rPr>
      </w:pPr>
      <w:r w:rsidRPr="00E43F34">
        <w:rPr>
          <w:sz w:val="18"/>
          <w:szCs w:val="18"/>
        </w:rPr>
        <w:t>STP="yes"</w:t>
      </w:r>
    </w:p>
    <w:p w14:paraId="36DA0500" w14:textId="40FA0855" w:rsidR="00E43F34" w:rsidRDefault="00E43F34" w:rsidP="00E43F34">
      <w:r>
        <w:t xml:space="preserve">We will now create the second bridge for your VLAN network. Open the </w:t>
      </w:r>
      <w:r w:rsidRPr="00E43F34">
        <w:rPr>
          <w:b/>
        </w:rPr>
        <w:t>ifcfg-cloudbr1</w:t>
      </w:r>
      <w:r>
        <w:t xml:space="preserve"> interface and add in the following information:</w:t>
      </w:r>
    </w:p>
    <w:p w14:paraId="2D9049A2" w14:textId="77777777" w:rsidR="00E43F34" w:rsidRPr="00E43F34" w:rsidRDefault="00E43F34" w:rsidP="00E43F34">
      <w:pPr>
        <w:spacing w:line="240" w:lineRule="auto"/>
        <w:ind w:left="720"/>
        <w:rPr>
          <w:sz w:val="18"/>
          <w:szCs w:val="18"/>
        </w:rPr>
      </w:pPr>
      <w:r w:rsidRPr="00E43F34">
        <w:rPr>
          <w:sz w:val="18"/>
          <w:szCs w:val="18"/>
        </w:rPr>
        <w:t>DEVICE="cloudbr1"</w:t>
      </w:r>
    </w:p>
    <w:p w14:paraId="13658686" w14:textId="77777777" w:rsidR="00E43F34" w:rsidRPr="00E43F34" w:rsidRDefault="00E43F34" w:rsidP="00E43F34">
      <w:pPr>
        <w:spacing w:line="240" w:lineRule="auto"/>
        <w:ind w:left="720"/>
        <w:rPr>
          <w:sz w:val="18"/>
          <w:szCs w:val="18"/>
        </w:rPr>
      </w:pPr>
      <w:r w:rsidRPr="00E43F34">
        <w:rPr>
          <w:sz w:val="18"/>
          <w:szCs w:val="18"/>
        </w:rPr>
        <w:t>TYPE="Bridge"</w:t>
      </w:r>
    </w:p>
    <w:p w14:paraId="38E67EC6" w14:textId="77777777" w:rsidR="00E43F34" w:rsidRPr="00E43F34" w:rsidRDefault="00E43F34" w:rsidP="00E43F34">
      <w:pPr>
        <w:spacing w:line="240" w:lineRule="auto"/>
        <w:ind w:left="720"/>
        <w:rPr>
          <w:sz w:val="18"/>
          <w:szCs w:val="18"/>
        </w:rPr>
      </w:pPr>
      <w:r w:rsidRPr="00E43F34">
        <w:rPr>
          <w:sz w:val="18"/>
          <w:szCs w:val="18"/>
        </w:rPr>
        <w:t>BOOTPROTO="none"</w:t>
      </w:r>
    </w:p>
    <w:p w14:paraId="7D9A3F54" w14:textId="77777777" w:rsidR="00E43F34" w:rsidRPr="00E43F34" w:rsidRDefault="00E43F34" w:rsidP="00E43F34">
      <w:pPr>
        <w:spacing w:line="240" w:lineRule="auto"/>
        <w:ind w:left="720"/>
        <w:rPr>
          <w:sz w:val="18"/>
          <w:szCs w:val="18"/>
        </w:rPr>
      </w:pPr>
      <w:r w:rsidRPr="00E43F34">
        <w:rPr>
          <w:sz w:val="18"/>
          <w:szCs w:val="18"/>
        </w:rPr>
        <w:t>IPV6INIT="no"</w:t>
      </w:r>
    </w:p>
    <w:p w14:paraId="217C6BB5" w14:textId="77777777" w:rsidR="00E43F34" w:rsidRPr="00E43F34" w:rsidRDefault="00E43F34" w:rsidP="00E43F34">
      <w:pPr>
        <w:spacing w:line="240" w:lineRule="auto"/>
        <w:ind w:left="720"/>
        <w:rPr>
          <w:sz w:val="18"/>
          <w:szCs w:val="18"/>
        </w:rPr>
      </w:pPr>
      <w:r w:rsidRPr="00E43F34">
        <w:rPr>
          <w:sz w:val="18"/>
          <w:szCs w:val="18"/>
        </w:rPr>
        <w:t>IPV6_AUTOCONF="no"</w:t>
      </w:r>
    </w:p>
    <w:p w14:paraId="3D3CD1B3" w14:textId="77777777" w:rsidR="00E43F34" w:rsidRPr="00E43F34" w:rsidRDefault="00E43F34" w:rsidP="00E43F34">
      <w:pPr>
        <w:spacing w:line="240" w:lineRule="auto"/>
        <w:ind w:left="720"/>
        <w:rPr>
          <w:sz w:val="18"/>
          <w:szCs w:val="18"/>
        </w:rPr>
      </w:pPr>
      <w:r w:rsidRPr="00E43F34">
        <w:rPr>
          <w:sz w:val="18"/>
          <w:szCs w:val="18"/>
        </w:rPr>
        <w:t>DELAY="5"</w:t>
      </w:r>
    </w:p>
    <w:p w14:paraId="61459CC9" w14:textId="77777777" w:rsidR="00E43F34" w:rsidRPr="00E43F34" w:rsidRDefault="00E43F34" w:rsidP="00E43F34">
      <w:pPr>
        <w:spacing w:line="240" w:lineRule="auto"/>
        <w:ind w:left="720"/>
        <w:rPr>
          <w:sz w:val="18"/>
          <w:szCs w:val="18"/>
        </w:rPr>
      </w:pPr>
      <w:r w:rsidRPr="00E43F34">
        <w:rPr>
          <w:sz w:val="18"/>
          <w:szCs w:val="18"/>
        </w:rPr>
        <w:t>ONBOOT="yes"</w:t>
      </w:r>
    </w:p>
    <w:p w14:paraId="531E88AF" w14:textId="469CC647" w:rsidR="00E43F34" w:rsidRDefault="00E43F34" w:rsidP="00E43F34">
      <w:pPr>
        <w:spacing w:line="240" w:lineRule="auto"/>
        <w:ind w:left="720"/>
      </w:pPr>
      <w:r w:rsidRPr="00E43F34">
        <w:rPr>
          <w:sz w:val="18"/>
          <w:szCs w:val="18"/>
        </w:rPr>
        <w:t>STP="yes"</w:t>
      </w:r>
    </w:p>
    <w:p w14:paraId="352205D6" w14:textId="1133FE7C" w:rsidR="00E43F34" w:rsidRDefault="00E43F34" w:rsidP="00E43F34">
      <w:r>
        <w:t>Finally, we need to modify the VLAN file.</w:t>
      </w:r>
      <w:r w:rsidR="0073355E" w:rsidRPr="0073355E">
        <w:t xml:space="preserve"> </w:t>
      </w:r>
      <w:r w:rsidR="0073355E">
        <w:t xml:space="preserve">The HWADDR should be the same as your default interface. </w:t>
      </w:r>
      <w:r>
        <w:t xml:space="preserve"> Open ifcfg-ens33.200 and add the following information:</w:t>
      </w:r>
    </w:p>
    <w:p w14:paraId="174C791C" w14:textId="77777777" w:rsidR="00E43F34" w:rsidRPr="00E43F34" w:rsidRDefault="00E43F34" w:rsidP="00E43F34">
      <w:pPr>
        <w:spacing w:line="240" w:lineRule="auto"/>
        <w:ind w:left="720"/>
        <w:rPr>
          <w:sz w:val="18"/>
          <w:szCs w:val="18"/>
        </w:rPr>
      </w:pPr>
      <w:r w:rsidRPr="00E43F34">
        <w:rPr>
          <w:sz w:val="18"/>
          <w:szCs w:val="18"/>
        </w:rPr>
        <w:t>BOOTPROTO="none"</w:t>
      </w:r>
    </w:p>
    <w:p w14:paraId="6BCEDF24" w14:textId="77777777" w:rsidR="00E43F34" w:rsidRPr="00E43F34" w:rsidRDefault="00E43F34" w:rsidP="00E43F34">
      <w:pPr>
        <w:spacing w:line="240" w:lineRule="auto"/>
        <w:ind w:left="720"/>
        <w:rPr>
          <w:sz w:val="18"/>
          <w:szCs w:val="18"/>
        </w:rPr>
      </w:pPr>
      <w:r w:rsidRPr="00E43F34">
        <w:rPr>
          <w:sz w:val="18"/>
          <w:szCs w:val="18"/>
        </w:rPr>
        <w:t>DEVICE="ens33.200"</w:t>
      </w:r>
    </w:p>
    <w:p w14:paraId="7A535C37" w14:textId="7E7BB265" w:rsidR="00E43F34" w:rsidRPr="00E43F34" w:rsidRDefault="00E43F34" w:rsidP="00E43F34">
      <w:pPr>
        <w:spacing w:line="240" w:lineRule="auto"/>
        <w:ind w:left="720"/>
        <w:rPr>
          <w:sz w:val="18"/>
          <w:szCs w:val="18"/>
        </w:rPr>
      </w:pPr>
      <w:r w:rsidRPr="00E43F34">
        <w:rPr>
          <w:sz w:val="18"/>
          <w:szCs w:val="18"/>
        </w:rPr>
        <w:t>HWADDR="</w:t>
      </w:r>
      <w:proofErr w:type="gramStart"/>
      <w:r w:rsidRPr="00E43F34">
        <w:rPr>
          <w:sz w:val="18"/>
          <w:szCs w:val="18"/>
        </w:rPr>
        <w:t>00:50:</w:t>
      </w:r>
      <w:r>
        <w:rPr>
          <w:sz w:val="18"/>
          <w:szCs w:val="18"/>
        </w:rPr>
        <w:t>XX</w:t>
      </w:r>
      <w:proofErr w:type="gramEnd"/>
      <w:r w:rsidRPr="00E43F34">
        <w:rPr>
          <w:sz w:val="18"/>
          <w:szCs w:val="18"/>
        </w:rPr>
        <w:t>:</w:t>
      </w:r>
      <w:r>
        <w:rPr>
          <w:sz w:val="18"/>
          <w:szCs w:val="18"/>
        </w:rPr>
        <w:t>XX</w:t>
      </w:r>
      <w:r w:rsidRPr="00E43F34">
        <w:rPr>
          <w:sz w:val="18"/>
          <w:szCs w:val="18"/>
        </w:rPr>
        <w:t>:</w:t>
      </w:r>
      <w:r>
        <w:rPr>
          <w:sz w:val="18"/>
          <w:szCs w:val="18"/>
        </w:rPr>
        <w:t>XX</w:t>
      </w:r>
      <w:r w:rsidRPr="00E43F34">
        <w:rPr>
          <w:sz w:val="18"/>
          <w:szCs w:val="18"/>
        </w:rPr>
        <w:t>:</w:t>
      </w:r>
      <w:r>
        <w:rPr>
          <w:sz w:val="18"/>
          <w:szCs w:val="18"/>
        </w:rPr>
        <w:t>XX</w:t>
      </w:r>
      <w:r w:rsidRPr="00E43F34">
        <w:rPr>
          <w:sz w:val="18"/>
          <w:szCs w:val="18"/>
        </w:rPr>
        <w:t>"</w:t>
      </w:r>
    </w:p>
    <w:p w14:paraId="6B0598CC" w14:textId="77777777" w:rsidR="00E43F34" w:rsidRPr="00E43F34" w:rsidRDefault="00E43F34" w:rsidP="00E43F34">
      <w:pPr>
        <w:spacing w:line="240" w:lineRule="auto"/>
        <w:ind w:left="720"/>
        <w:rPr>
          <w:sz w:val="18"/>
          <w:szCs w:val="18"/>
        </w:rPr>
      </w:pPr>
      <w:r w:rsidRPr="00E43F34">
        <w:rPr>
          <w:sz w:val="18"/>
          <w:szCs w:val="18"/>
        </w:rPr>
        <w:t>ONBOOT="yes"</w:t>
      </w:r>
    </w:p>
    <w:p w14:paraId="50C3BCD3" w14:textId="77777777" w:rsidR="00E43F34" w:rsidRPr="00E43F34" w:rsidRDefault="00E43F34" w:rsidP="00E43F34">
      <w:pPr>
        <w:spacing w:line="240" w:lineRule="auto"/>
        <w:ind w:left="720"/>
        <w:rPr>
          <w:sz w:val="18"/>
          <w:szCs w:val="18"/>
        </w:rPr>
      </w:pPr>
      <w:r w:rsidRPr="00E43F34">
        <w:rPr>
          <w:sz w:val="18"/>
          <w:szCs w:val="18"/>
        </w:rPr>
        <w:t>DELAY="5"</w:t>
      </w:r>
    </w:p>
    <w:p w14:paraId="002FC818" w14:textId="77777777" w:rsidR="00E43F34" w:rsidRPr="00E43F34" w:rsidRDefault="00E43F34" w:rsidP="00E43F34">
      <w:pPr>
        <w:spacing w:line="240" w:lineRule="auto"/>
        <w:ind w:left="720"/>
        <w:rPr>
          <w:sz w:val="18"/>
          <w:szCs w:val="18"/>
        </w:rPr>
      </w:pPr>
      <w:r w:rsidRPr="00E43F34">
        <w:rPr>
          <w:sz w:val="18"/>
          <w:szCs w:val="18"/>
        </w:rPr>
        <w:t>STP="yes"</w:t>
      </w:r>
    </w:p>
    <w:p w14:paraId="441BE13D" w14:textId="77777777" w:rsidR="00E43F34" w:rsidRPr="00E43F34" w:rsidRDefault="00E43F34" w:rsidP="00E43F34">
      <w:pPr>
        <w:spacing w:line="240" w:lineRule="auto"/>
        <w:ind w:left="720"/>
        <w:rPr>
          <w:sz w:val="18"/>
          <w:szCs w:val="18"/>
        </w:rPr>
      </w:pPr>
      <w:r w:rsidRPr="00E43F34">
        <w:rPr>
          <w:sz w:val="18"/>
          <w:szCs w:val="18"/>
        </w:rPr>
        <w:t>VLAN="yes"</w:t>
      </w:r>
    </w:p>
    <w:p w14:paraId="750A27AD" w14:textId="05E206A2" w:rsidR="00E43F34" w:rsidRDefault="00E43F34" w:rsidP="00E43F34">
      <w:pPr>
        <w:spacing w:line="240" w:lineRule="auto"/>
        <w:ind w:left="720"/>
        <w:rPr>
          <w:sz w:val="18"/>
          <w:szCs w:val="18"/>
        </w:rPr>
      </w:pPr>
      <w:r w:rsidRPr="00E43F34">
        <w:rPr>
          <w:sz w:val="18"/>
          <w:szCs w:val="18"/>
        </w:rPr>
        <w:t>BRIDGE="cloudbr1"</w:t>
      </w:r>
    </w:p>
    <w:p w14:paraId="4B253716" w14:textId="77777777" w:rsidR="0073355E" w:rsidRPr="00606D5D" w:rsidRDefault="0073355E" w:rsidP="00E43F34">
      <w:pPr>
        <w:spacing w:line="240" w:lineRule="auto"/>
        <w:ind w:left="720"/>
      </w:pPr>
    </w:p>
    <w:p w14:paraId="6E48AFD6" w14:textId="4BF59C93" w:rsidR="00B27BEC" w:rsidRDefault="0073355E" w:rsidP="00B27BEC">
      <w:r>
        <w:t xml:space="preserve">You should now be done configuring your interfaces. </w:t>
      </w:r>
      <w:r w:rsidRPr="008F68DB">
        <w:rPr>
          <w:b/>
        </w:rPr>
        <w:t>Reboot your system</w:t>
      </w:r>
      <w:r>
        <w:t xml:space="preserve">. Run the following commands: </w:t>
      </w:r>
      <w:r>
        <w:rPr>
          <w:b/>
        </w:rPr>
        <w:t>systemctl status network</w:t>
      </w:r>
      <w:r>
        <w:t xml:space="preserve">, </w:t>
      </w:r>
      <w:r>
        <w:rPr>
          <w:b/>
        </w:rPr>
        <w:t xml:space="preserve">systemctl status </w:t>
      </w:r>
      <w:proofErr w:type="spellStart"/>
      <w:r>
        <w:rPr>
          <w:b/>
        </w:rPr>
        <w:t>NetworkManager</w:t>
      </w:r>
      <w:proofErr w:type="spellEnd"/>
      <w:r>
        <w:t xml:space="preserve">, and </w:t>
      </w:r>
      <w:r>
        <w:rPr>
          <w:b/>
        </w:rPr>
        <w:t>ping cloudstack.apache.org</w:t>
      </w:r>
      <w:r>
        <w:t xml:space="preserve">. </w:t>
      </w:r>
    </w:p>
    <w:p w14:paraId="36FC034E" w14:textId="4B2DF895" w:rsidR="0073355E" w:rsidRDefault="0073355E" w:rsidP="00B27BEC">
      <w:r>
        <w:t>Verify that there are no errors with your network and that it started correctly, as well as the Network Manager. If these display errors, then there is probably an issue with your configuration. You should be able to ping successfully. If not, but you are able to ping your gateway, check your DNS settings.</w:t>
      </w:r>
    </w:p>
    <w:p w14:paraId="00B3918A" w14:textId="77777777" w:rsidR="0073355E" w:rsidRDefault="0073355E" w:rsidP="0073355E">
      <w:pPr>
        <w:keepNext/>
      </w:pPr>
      <w:r>
        <w:rPr>
          <w:noProof/>
        </w:rPr>
        <w:lastRenderedPageBreak/>
        <w:drawing>
          <wp:inline distT="0" distB="0" distL="0" distR="0" wp14:anchorId="65EC136E" wp14:editId="4F8FB4E0">
            <wp:extent cx="5943600" cy="1186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86815"/>
                    </a:xfrm>
                    <a:prstGeom prst="rect">
                      <a:avLst/>
                    </a:prstGeom>
                  </pic:spPr>
                </pic:pic>
              </a:graphicData>
            </a:graphic>
          </wp:inline>
        </w:drawing>
      </w:r>
    </w:p>
    <w:p w14:paraId="3DA648BE" w14:textId="6D5C372A" w:rsidR="0073355E" w:rsidRDefault="0073355E" w:rsidP="0073355E">
      <w:pPr>
        <w:pStyle w:val="Caption"/>
      </w:pPr>
      <w:r>
        <w:t xml:space="preserve">Figure </w:t>
      </w:r>
      <w:r w:rsidR="0049410A">
        <w:fldChar w:fldCharType="begin"/>
      </w:r>
      <w:r w:rsidR="0049410A">
        <w:instrText xml:space="preserve"> SEQ Figure \* ARABIC </w:instrText>
      </w:r>
      <w:r w:rsidR="0049410A">
        <w:fldChar w:fldCharType="separate"/>
      </w:r>
      <w:r w:rsidR="00DF56B4">
        <w:rPr>
          <w:noProof/>
        </w:rPr>
        <w:t>6</w:t>
      </w:r>
      <w:r w:rsidR="0049410A">
        <w:rPr>
          <w:noProof/>
        </w:rPr>
        <w:fldChar w:fldCharType="end"/>
      </w:r>
      <w:r>
        <w:t>, nmcli con show</w:t>
      </w:r>
    </w:p>
    <w:p w14:paraId="3E663284" w14:textId="71ACC040" w:rsidR="0073355E" w:rsidRDefault="0073355E" w:rsidP="0073355E"/>
    <w:p w14:paraId="3526AC4A" w14:textId="0D7102ED" w:rsidR="0073355E" w:rsidRDefault="0073355E" w:rsidP="0073355E">
      <w:r>
        <w:t xml:space="preserve">Figure 6 shows how nmcli should look when running the command </w:t>
      </w:r>
      <w:r>
        <w:rPr>
          <w:b/>
        </w:rPr>
        <w:t>nmcli con show</w:t>
      </w:r>
      <w:r>
        <w:t>, with the exception of brens33, which you can ignore. This will be created when you configure CloudStack later. If your network is setup correctly and is working, you are free to move on to the next step.</w:t>
      </w:r>
    </w:p>
    <w:p w14:paraId="438A03B5" w14:textId="12CA0E83" w:rsidR="00601248" w:rsidRDefault="00601248" w:rsidP="0073355E">
      <w:pPr>
        <w:rPr>
          <w:b/>
        </w:rPr>
      </w:pPr>
      <w:r>
        <w:t xml:space="preserve">Disable </w:t>
      </w:r>
      <w:proofErr w:type="spellStart"/>
      <w:r>
        <w:t>SELinux</w:t>
      </w:r>
      <w:proofErr w:type="spellEnd"/>
      <w:r>
        <w:t xml:space="preserve"> by running the command </w:t>
      </w:r>
      <w:proofErr w:type="spellStart"/>
      <w:r>
        <w:rPr>
          <w:b/>
        </w:rPr>
        <w:t>setenforce</w:t>
      </w:r>
      <w:proofErr w:type="spellEnd"/>
      <w:r>
        <w:rPr>
          <w:b/>
        </w:rPr>
        <w:t xml:space="preserve"> 0 </w:t>
      </w:r>
      <w:r>
        <w:t xml:space="preserve">and then editing the file </w:t>
      </w:r>
      <w:r>
        <w:rPr>
          <w:b/>
        </w:rPr>
        <w:t>/etc/</w:t>
      </w:r>
      <w:proofErr w:type="spellStart"/>
      <w:r>
        <w:rPr>
          <w:b/>
        </w:rPr>
        <w:t>selinux</w:t>
      </w:r>
      <w:proofErr w:type="spellEnd"/>
      <w:r>
        <w:rPr>
          <w:b/>
        </w:rPr>
        <w:t>/config</w:t>
      </w:r>
      <w:r>
        <w:t xml:space="preserve"> and setting </w:t>
      </w:r>
      <w:r>
        <w:rPr>
          <w:b/>
        </w:rPr>
        <w:t>SELINUX=permissive.</w:t>
      </w:r>
    </w:p>
    <w:p w14:paraId="381418D0" w14:textId="77777777" w:rsidR="00601248" w:rsidRDefault="00601248" w:rsidP="00601248">
      <w:pPr>
        <w:keepNext/>
      </w:pPr>
      <w:r>
        <w:rPr>
          <w:noProof/>
        </w:rPr>
        <w:drawing>
          <wp:inline distT="0" distB="0" distL="0" distR="0" wp14:anchorId="16BF7DB7" wp14:editId="52CCE979">
            <wp:extent cx="5943600" cy="31965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6590"/>
                    </a:xfrm>
                    <a:prstGeom prst="rect">
                      <a:avLst/>
                    </a:prstGeom>
                  </pic:spPr>
                </pic:pic>
              </a:graphicData>
            </a:graphic>
          </wp:inline>
        </w:drawing>
      </w:r>
    </w:p>
    <w:p w14:paraId="01A2C6E3" w14:textId="2EDEB41A" w:rsidR="00601248" w:rsidRDefault="00601248" w:rsidP="00601248">
      <w:pPr>
        <w:pStyle w:val="Caption"/>
      </w:pPr>
      <w:r>
        <w:t xml:space="preserve">Figure </w:t>
      </w:r>
      <w:r w:rsidR="0049410A">
        <w:fldChar w:fldCharType="begin"/>
      </w:r>
      <w:r w:rsidR="0049410A">
        <w:instrText xml:space="preserve"> SEQ Figure \* ARABIC </w:instrText>
      </w:r>
      <w:r w:rsidR="0049410A">
        <w:fldChar w:fldCharType="separate"/>
      </w:r>
      <w:r w:rsidR="00DF56B4">
        <w:rPr>
          <w:noProof/>
        </w:rPr>
        <w:t>7</w:t>
      </w:r>
      <w:r w:rsidR="0049410A">
        <w:rPr>
          <w:noProof/>
        </w:rPr>
        <w:fldChar w:fldCharType="end"/>
      </w:r>
      <w:r>
        <w:t xml:space="preserve">, </w:t>
      </w:r>
      <w:proofErr w:type="spellStart"/>
      <w:r>
        <w:t>Selinux</w:t>
      </w:r>
      <w:proofErr w:type="spellEnd"/>
    </w:p>
    <w:p w14:paraId="309F2365" w14:textId="77777777" w:rsidR="00601248" w:rsidRPr="00601248" w:rsidRDefault="00601248" w:rsidP="0073355E"/>
    <w:p w14:paraId="05C97FA9" w14:textId="12520477" w:rsidR="0073355E" w:rsidRDefault="0073355E" w:rsidP="0073355E">
      <w:r>
        <w:t xml:space="preserve">The firewall can cause issues with the installation, so we will disable it with the command </w:t>
      </w:r>
      <w:r>
        <w:rPr>
          <w:b/>
        </w:rPr>
        <w:t>systemctl stop firewalld</w:t>
      </w:r>
      <w:r>
        <w:t xml:space="preserve">, and </w:t>
      </w:r>
      <w:r>
        <w:rPr>
          <w:b/>
        </w:rPr>
        <w:t>systemctl disable firewalld</w:t>
      </w:r>
      <w:r>
        <w:t xml:space="preserve">. This guide will be utilizing the </w:t>
      </w:r>
      <w:r>
        <w:rPr>
          <w:b/>
        </w:rPr>
        <w:t>iptables</w:t>
      </w:r>
      <w:r>
        <w:t xml:space="preserve"> firewall later.</w:t>
      </w:r>
    </w:p>
    <w:p w14:paraId="6F81F942" w14:textId="77777777" w:rsidR="004D0DE8" w:rsidRDefault="004D0DE8" w:rsidP="0073355E"/>
    <w:p w14:paraId="43A747FA" w14:textId="1B1DBB34" w:rsidR="0073355E" w:rsidRPr="007B5AC5" w:rsidRDefault="0073355E" w:rsidP="0073355E">
      <w:r>
        <w:t xml:space="preserve">Run the command </w:t>
      </w:r>
      <w:r>
        <w:rPr>
          <w:b/>
        </w:rPr>
        <w:t>yum -y install ntp</w:t>
      </w:r>
      <w:r w:rsidR="00021186">
        <w:t xml:space="preserve"> and enable it using </w:t>
      </w:r>
      <w:r w:rsidR="00021186">
        <w:rPr>
          <w:b/>
        </w:rPr>
        <w:t>systemctl enable ntpd, systemctl start ntpd</w:t>
      </w:r>
      <w:r w:rsidR="007B5AC5">
        <w:t>.</w:t>
      </w:r>
    </w:p>
    <w:p w14:paraId="18903EF4" w14:textId="5EA36D11" w:rsidR="00021186" w:rsidRPr="007B5AC5" w:rsidRDefault="00021186" w:rsidP="0073355E">
      <w:r>
        <w:lastRenderedPageBreak/>
        <w:t xml:space="preserve">Install Chrony if you don't already have it installed with the command </w:t>
      </w:r>
      <w:r>
        <w:rPr>
          <w:b/>
        </w:rPr>
        <w:t>yum install chrony</w:t>
      </w:r>
      <w:r w:rsidR="007B5AC5">
        <w:t>.</w:t>
      </w:r>
    </w:p>
    <w:p w14:paraId="1F1C4E6D" w14:textId="0C505258" w:rsidR="00021186" w:rsidRPr="00021186" w:rsidRDefault="00021186" w:rsidP="0073355E">
      <w:r>
        <w:t xml:space="preserve">We will now need to add the CloudStack repository to be able to install it. Create and edit the </w:t>
      </w:r>
      <w:r>
        <w:rPr>
          <w:b/>
        </w:rPr>
        <w:t>/etc/</w:t>
      </w:r>
      <w:proofErr w:type="spellStart"/>
      <w:r>
        <w:rPr>
          <w:b/>
        </w:rPr>
        <w:t>yum.repos.d</w:t>
      </w:r>
      <w:proofErr w:type="spellEnd"/>
      <w:r>
        <w:rPr>
          <w:b/>
        </w:rPr>
        <w:t>/</w:t>
      </w:r>
      <w:proofErr w:type="spellStart"/>
      <w:r>
        <w:rPr>
          <w:b/>
        </w:rPr>
        <w:t>cloudstack.repo</w:t>
      </w:r>
      <w:proofErr w:type="spellEnd"/>
      <w:r>
        <w:t xml:space="preserve"> file. Add the following lines: </w:t>
      </w:r>
    </w:p>
    <w:p w14:paraId="69DCEB70" w14:textId="77777777" w:rsidR="00021186" w:rsidRPr="00021186" w:rsidRDefault="00021186" w:rsidP="00021186">
      <w:pPr>
        <w:spacing w:line="240" w:lineRule="auto"/>
        <w:ind w:left="720"/>
        <w:rPr>
          <w:sz w:val="18"/>
          <w:szCs w:val="18"/>
        </w:rPr>
      </w:pPr>
      <w:r w:rsidRPr="00021186">
        <w:rPr>
          <w:sz w:val="18"/>
          <w:szCs w:val="18"/>
        </w:rPr>
        <w:t>[cloudstack]</w:t>
      </w:r>
    </w:p>
    <w:p w14:paraId="5B410785" w14:textId="77777777" w:rsidR="00021186" w:rsidRPr="00021186" w:rsidRDefault="00021186" w:rsidP="00021186">
      <w:pPr>
        <w:spacing w:line="240" w:lineRule="auto"/>
        <w:ind w:left="720"/>
        <w:rPr>
          <w:sz w:val="18"/>
          <w:szCs w:val="18"/>
        </w:rPr>
      </w:pPr>
      <w:r w:rsidRPr="00021186">
        <w:rPr>
          <w:sz w:val="18"/>
          <w:szCs w:val="18"/>
        </w:rPr>
        <w:t>name=cloudstack</w:t>
      </w:r>
    </w:p>
    <w:p w14:paraId="68CA5F5E" w14:textId="77777777" w:rsidR="00021186" w:rsidRPr="00021186" w:rsidRDefault="00021186" w:rsidP="00021186">
      <w:pPr>
        <w:spacing w:line="240" w:lineRule="auto"/>
        <w:ind w:left="720"/>
        <w:rPr>
          <w:sz w:val="18"/>
          <w:szCs w:val="18"/>
        </w:rPr>
      </w:pPr>
      <w:proofErr w:type="spellStart"/>
      <w:r w:rsidRPr="00021186">
        <w:rPr>
          <w:sz w:val="18"/>
          <w:szCs w:val="18"/>
        </w:rPr>
        <w:t>baseurl</w:t>
      </w:r>
      <w:proofErr w:type="spellEnd"/>
      <w:r w:rsidRPr="00021186">
        <w:rPr>
          <w:sz w:val="18"/>
          <w:szCs w:val="18"/>
        </w:rPr>
        <w:t>=http://download.cloudstack.org/centos/$releasever/4.15/</w:t>
      </w:r>
    </w:p>
    <w:p w14:paraId="36B98220" w14:textId="77777777" w:rsidR="00021186" w:rsidRPr="00021186" w:rsidRDefault="00021186" w:rsidP="00021186">
      <w:pPr>
        <w:spacing w:line="240" w:lineRule="auto"/>
        <w:ind w:left="720"/>
        <w:rPr>
          <w:sz w:val="18"/>
          <w:szCs w:val="18"/>
        </w:rPr>
      </w:pPr>
      <w:r w:rsidRPr="00021186">
        <w:rPr>
          <w:sz w:val="18"/>
          <w:szCs w:val="18"/>
        </w:rPr>
        <w:t>enabled=1</w:t>
      </w:r>
    </w:p>
    <w:p w14:paraId="2D9E989E" w14:textId="140FDF8C" w:rsidR="007E66B6" w:rsidRDefault="00021186" w:rsidP="00021186">
      <w:pPr>
        <w:spacing w:line="240" w:lineRule="auto"/>
        <w:ind w:left="720"/>
        <w:rPr>
          <w:sz w:val="18"/>
          <w:szCs w:val="18"/>
        </w:rPr>
      </w:pPr>
      <w:proofErr w:type="spellStart"/>
      <w:r w:rsidRPr="00021186">
        <w:rPr>
          <w:sz w:val="18"/>
          <w:szCs w:val="18"/>
        </w:rPr>
        <w:t>gpgcheck</w:t>
      </w:r>
      <w:proofErr w:type="spellEnd"/>
      <w:r w:rsidRPr="00021186">
        <w:rPr>
          <w:sz w:val="18"/>
          <w:szCs w:val="18"/>
        </w:rPr>
        <w:t>=0</w:t>
      </w:r>
    </w:p>
    <w:p w14:paraId="35CF418D" w14:textId="77777777" w:rsidR="007D0474" w:rsidRDefault="007B5AC5" w:rsidP="007D0474">
      <w:pPr>
        <w:rPr>
          <w:szCs w:val="22"/>
        </w:rPr>
      </w:pPr>
      <w:r>
        <w:rPr>
          <w:szCs w:val="22"/>
        </w:rPr>
        <w:t>We will now modify the iptables rules to allow for port forwarding and make sure connections are not blocked. (See Note 3 for some needed details before continuing.)</w:t>
      </w:r>
      <w:r w:rsidR="00464E62">
        <w:rPr>
          <w:szCs w:val="22"/>
        </w:rPr>
        <w:t xml:space="preserve"> First, define the variable </w:t>
      </w:r>
      <w:r w:rsidR="00464E62" w:rsidRPr="00464E62">
        <w:rPr>
          <w:b/>
          <w:szCs w:val="22"/>
        </w:rPr>
        <w:t>NETWORK=192.168.72.0/24</w:t>
      </w:r>
      <w:r w:rsidR="00464E62">
        <w:rPr>
          <w:szCs w:val="22"/>
        </w:rPr>
        <w:t xml:space="preserve"> (your network)</w:t>
      </w:r>
    </w:p>
    <w:p w14:paraId="632FDB59" w14:textId="078C8B78" w:rsidR="00464E62" w:rsidRPr="007D0474" w:rsidRDefault="00464E62" w:rsidP="007D0474">
      <w:pPr>
        <w:spacing w:line="240" w:lineRule="auto"/>
        <w:ind w:firstLine="720"/>
        <w:rPr>
          <w:szCs w:val="22"/>
        </w:rPr>
      </w:pPr>
      <w:r w:rsidRPr="00464E62">
        <w:rPr>
          <w:sz w:val="18"/>
          <w:szCs w:val="18"/>
        </w:rPr>
        <w:t xml:space="preserve">iptables -A INPUT -s $NETWORK -m state --state NEW -p </w:t>
      </w:r>
      <w:proofErr w:type="spellStart"/>
      <w:r w:rsidRPr="00464E62">
        <w:rPr>
          <w:sz w:val="18"/>
          <w:szCs w:val="18"/>
        </w:rPr>
        <w:t>udp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111 -j ACCEPT</w:t>
      </w:r>
    </w:p>
    <w:p w14:paraId="3DFEC876" w14:textId="77777777" w:rsidR="00464E62" w:rsidRPr="00464E62" w:rsidRDefault="00464E62"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111 -j ACCEPT</w:t>
      </w:r>
    </w:p>
    <w:p w14:paraId="725D3C9E" w14:textId="77777777" w:rsidR="00464E62" w:rsidRPr="00464E62" w:rsidRDefault="00464E62"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2049 -j ACCEPT</w:t>
      </w:r>
    </w:p>
    <w:p w14:paraId="7DEB6CDC" w14:textId="77777777" w:rsidR="00464E62" w:rsidRPr="00464E62" w:rsidRDefault="00464E62"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32803 -j ACCEPT</w:t>
      </w:r>
    </w:p>
    <w:p w14:paraId="4BBC30AD" w14:textId="77777777" w:rsidR="00464E62" w:rsidRPr="00464E62" w:rsidRDefault="00464E62"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udp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32769 -j ACCEPT</w:t>
      </w:r>
    </w:p>
    <w:p w14:paraId="0DA44753" w14:textId="77777777" w:rsidR="00464E62" w:rsidRPr="00464E62" w:rsidRDefault="00464E62"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892 -j ACCEPT</w:t>
      </w:r>
    </w:p>
    <w:p w14:paraId="7250F2E5" w14:textId="77777777" w:rsidR="00464E62" w:rsidRPr="00464E62" w:rsidRDefault="00464E62"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875 -j ACCEPT</w:t>
      </w:r>
    </w:p>
    <w:p w14:paraId="268340CA" w14:textId="77777777" w:rsidR="00464E62" w:rsidRPr="00464E62" w:rsidRDefault="00464E62"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662 -j ACCEPT</w:t>
      </w:r>
    </w:p>
    <w:p w14:paraId="14595A21" w14:textId="77777777" w:rsidR="00464E62" w:rsidRPr="00464E62" w:rsidRDefault="00464E62"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8250 -j ACCEPT</w:t>
      </w:r>
    </w:p>
    <w:p w14:paraId="42E3682C" w14:textId="77777777" w:rsidR="00464E62" w:rsidRPr="00464E62" w:rsidRDefault="00464E62"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8080 -j ACCEPT</w:t>
      </w:r>
    </w:p>
    <w:p w14:paraId="29204510" w14:textId="77777777" w:rsidR="00464E62" w:rsidRPr="00464E62" w:rsidRDefault="00464E62"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9090 -j ACCEPT</w:t>
      </w:r>
    </w:p>
    <w:p w14:paraId="4C9B3323" w14:textId="0259CD71" w:rsidR="00464E62" w:rsidRDefault="00464E62"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16514 -j ACCEPT </w:t>
      </w:r>
    </w:p>
    <w:p w14:paraId="721F6379" w14:textId="44ED4F58" w:rsidR="00464E62" w:rsidRPr="00464E62" w:rsidRDefault="00464E62"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w:t>
      </w:r>
      <w:r>
        <w:rPr>
          <w:sz w:val="18"/>
          <w:szCs w:val="18"/>
        </w:rPr>
        <w:t>1609</w:t>
      </w:r>
      <w:r w:rsidRPr="00464E62">
        <w:rPr>
          <w:sz w:val="18"/>
          <w:szCs w:val="18"/>
        </w:rPr>
        <w:t xml:space="preserve"> -j ACCEPT</w:t>
      </w:r>
    </w:p>
    <w:p w14:paraId="054A7B03" w14:textId="7A4F1E9F" w:rsidR="00464E62" w:rsidRPr="00464E62" w:rsidRDefault="00464E62"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w:t>
      </w:r>
      <w:r>
        <w:rPr>
          <w:sz w:val="18"/>
          <w:szCs w:val="18"/>
        </w:rPr>
        <w:t>8443</w:t>
      </w:r>
      <w:r w:rsidRPr="00464E62">
        <w:rPr>
          <w:sz w:val="18"/>
          <w:szCs w:val="18"/>
        </w:rPr>
        <w:t xml:space="preserve"> -j ACCEPT</w:t>
      </w:r>
    </w:p>
    <w:p w14:paraId="11601533" w14:textId="77777777" w:rsidR="007D0474" w:rsidRPr="00464E62" w:rsidRDefault="007D0474"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9090 -j ACCEPT</w:t>
      </w:r>
    </w:p>
    <w:p w14:paraId="2E1A0C43" w14:textId="7C14E818" w:rsidR="007D0474" w:rsidRDefault="007D0474"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w:t>
      </w:r>
      <w:r>
        <w:rPr>
          <w:sz w:val="18"/>
          <w:szCs w:val="18"/>
        </w:rPr>
        <w:t>22</w:t>
      </w:r>
      <w:r w:rsidRPr="00464E62">
        <w:rPr>
          <w:sz w:val="18"/>
          <w:szCs w:val="18"/>
        </w:rPr>
        <w:t xml:space="preserve"> -j ACCEPT </w:t>
      </w:r>
    </w:p>
    <w:p w14:paraId="58D5E25D" w14:textId="470151F1" w:rsidR="007D0474" w:rsidRPr="00464E62" w:rsidRDefault="007D0474"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w:t>
      </w:r>
      <w:r>
        <w:rPr>
          <w:sz w:val="18"/>
          <w:szCs w:val="18"/>
        </w:rPr>
        <w:t>1798</w:t>
      </w:r>
      <w:r w:rsidRPr="00464E62">
        <w:rPr>
          <w:sz w:val="18"/>
          <w:szCs w:val="18"/>
        </w:rPr>
        <w:t xml:space="preserve"> -j ACCEPT</w:t>
      </w:r>
    </w:p>
    <w:p w14:paraId="2059DE02" w14:textId="6C277EE7" w:rsidR="007D0474" w:rsidRDefault="007D0474"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w:t>
      </w:r>
      <w:r>
        <w:rPr>
          <w:sz w:val="18"/>
          <w:szCs w:val="18"/>
        </w:rPr>
        <w:t>5900:6100</w:t>
      </w:r>
      <w:r w:rsidRPr="00464E62">
        <w:rPr>
          <w:sz w:val="18"/>
          <w:szCs w:val="18"/>
        </w:rPr>
        <w:t xml:space="preserve"> -j ACCEPT </w:t>
      </w:r>
    </w:p>
    <w:p w14:paraId="211C138C" w14:textId="746810EC" w:rsidR="007D0474" w:rsidRPr="00464E62" w:rsidRDefault="007D0474"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w:t>
      </w:r>
      <w:r>
        <w:rPr>
          <w:sz w:val="18"/>
          <w:szCs w:val="18"/>
        </w:rPr>
        <w:t>49152:49216</w:t>
      </w:r>
      <w:r w:rsidRPr="00464E62">
        <w:rPr>
          <w:sz w:val="18"/>
          <w:szCs w:val="18"/>
        </w:rPr>
        <w:t xml:space="preserve"> -j ACCEPT</w:t>
      </w:r>
    </w:p>
    <w:p w14:paraId="4D269F4D" w14:textId="4456B915" w:rsidR="007D0474" w:rsidRDefault="007D0474"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w:t>
      </w:r>
      <w:r>
        <w:rPr>
          <w:sz w:val="18"/>
          <w:szCs w:val="18"/>
        </w:rPr>
        <w:t xml:space="preserve">2049 </w:t>
      </w:r>
      <w:r w:rsidRPr="00464E62">
        <w:rPr>
          <w:sz w:val="18"/>
          <w:szCs w:val="18"/>
        </w:rPr>
        <w:t xml:space="preserve">-j ACCEPT </w:t>
      </w:r>
    </w:p>
    <w:p w14:paraId="065D86CB" w14:textId="0FFA7956" w:rsidR="007D0474" w:rsidRPr="00464E62" w:rsidRDefault="007D0474"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w:t>
      </w:r>
      <w:r>
        <w:rPr>
          <w:sz w:val="18"/>
          <w:szCs w:val="18"/>
        </w:rPr>
        <w:t>53</w:t>
      </w:r>
      <w:r w:rsidRPr="00464E62">
        <w:rPr>
          <w:sz w:val="18"/>
          <w:szCs w:val="18"/>
        </w:rPr>
        <w:t xml:space="preserve"> -j ACCEPT</w:t>
      </w:r>
    </w:p>
    <w:p w14:paraId="4D08D83C" w14:textId="6462DC0A" w:rsidR="007D0474" w:rsidRDefault="007D0474" w:rsidP="007D0474">
      <w:pPr>
        <w:spacing w:line="240" w:lineRule="auto"/>
        <w:ind w:left="720"/>
        <w:rPr>
          <w:sz w:val="18"/>
          <w:szCs w:val="18"/>
        </w:rPr>
      </w:pPr>
      <w:r w:rsidRPr="00464E62">
        <w:rPr>
          <w:sz w:val="18"/>
          <w:szCs w:val="18"/>
        </w:rPr>
        <w:t xml:space="preserve">iptables -A INPUT -s $NETWORK -m state --state NEW -p </w:t>
      </w:r>
      <w:proofErr w:type="spellStart"/>
      <w:r w:rsidRPr="00464E62">
        <w:rPr>
          <w:sz w:val="18"/>
          <w:szCs w:val="18"/>
        </w:rPr>
        <w:t>tcp</w:t>
      </w:r>
      <w:proofErr w:type="spellEnd"/>
      <w:r w:rsidRPr="00464E62">
        <w:rPr>
          <w:sz w:val="18"/>
          <w:szCs w:val="18"/>
        </w:rPr>
        <w:t xml:space="preserve"> --</w:t>
      </w:r>
      <w:proofErr w:type="spellStart"/>
      <w:r w:rsidRPr="00464E62">
        <w:rPr>
          <w:sz w:val="18"/>
          <w:szCs w:val="18"/>
        </w:rPr>
        <w:t>dport</w:t>
      </w:r>
      <w:proofErr w:type="spellEnd"/>
      <w:r w:rsidRPr="00464E62">
        <w:rPr>
          <w:sz w:val="18"/>
          <w:szCs w:val="18"/>
        </w:rPr>
        <w:t xml:space="preserve"> </w:t>
      </w:r>
      <w:r>
        <w:rPr>
          <w:sz w:val="18"/>
          <w:szCs w:val="18"/>
        </w:rPr>
        <w:t>3922</w:t>
      </w:r>
      <w:r w:rsidRPr="00464E62">
        <w:rPr>
          <w:sz w:val="18"/>
          <w:szCs w:val="18"/>
        </w:rPr>
        <w:t xml:space="preserve"> -j ACCEPT </w:t>
      </w:r>
    </w:p>
    <w:p w14:paraId="4A2B1708" w14:textId="209FC534" w:rsidR="00464E62" w:rsidRDefault="00464E62" w:rsidP="007D0474">
      <w:pPr>
        <w:rPr>
          <w:sz w:val="18"/>
          <w:szCs w:val="18"/>
        </w:rPr>
      </w:pPr>
    </w:p>
    <w:p w14:paraId="0C9871EE" w14:textId="4B81C624" w:rsidR="007B5AC5" w:rsidRDefault="00464E62" w:rsidP="00464E62">
      <w:pPr>
        <w:rPr>
          <w:szCs w:val="22"/>
        </w:rPr>
      </w:pPr>
      <w:r>
        <w:rPr>
          <w:szCs w:val="22"/>
        </w:rPr>
        <w:t xml:space="preserve">Save with </w:t>
      </w:r>
      <w:r>
        <w:rPr>
          <w:b/>
          <w:szCs w:val="22"/>
        </w:rPr>
        <w:t xml:space="preserve">iptables-save &gt; </w:t>
      </w:r>
      <w:r w:rsidRPr="00464E62">
        <w:rPr>
          <w:b/>
          <w:szCs w:val="22"/>
        </w:rPr>
        <w:t xml:space="preserve">/etc/sysconfig/iptables-config </w:t>
      </w:r>
      <w:r w:rsidR="007B5AC5">
        <w:rPr>
          <w:szCs w:val="22"/>
        </w:rPr>
        <w:t>and then open the /etc/sysconfig/iptables-config and make sure your rules are there before continuing.</w:t>
      </w:r>
    </w:p>
    <w:p w14:paraId="3C73F1C2" w14:textId="38A1B1AF" w:rsidR="007B5AC5" w:rsidRDefault="007B5AC5" w:rsidP="007B5AC5">
      <w:pPr>
        <w:rPr>
          <w:szCs w:val="22"/>
        </w:rPr>
      </w:pPr>
      <w:r>
        <w:rPr>
          <w:szCs w:val="22"/>
        </w:rPr>
        <w:t xml:space="preserve">We will now install MySQL. CentOS7 no longer supports the SQL libraries that we need, so we need to first create the libraries ourselves. Run the command   </w:t>
      </w:r>
      <w:r w:rsidR="005534F9">
        <w:rPr>
          <w:szCs w:val="22"/>
        </w:rPr>
        <w:tab/>
      </w:r>
      <w:r w:rsidR="005534F9">
        <w:rPr>
          <w:szCs w:val="22"/>
        </w:rPr>
        <w:tab/>
      </w:r>
      <w:r w:rsidR="005534F9">
        <w:rPr>
          <w:szCs w:val="22"/>
        </w:rPr>
        <w:tab/>
        <w:t xml:space="preserve">   </w:t>
      </w:r>
      <w:proofErr w:type="spellStart"/>
      <w:r w:rsidR="005534F9" w:rsidRPr="005534F9">
        <w:rPr>
          <w:b/>
          <w:szCs w:val="22"/>
        </w:rPr>
        <w:t>wget</w:t>
      </w:r>
      <w:proofErr w:type="spellEnd"/>
      <w:r w:rsidR="005534F9" w:rsidRPr="005534F9">
        <w:rPr>
          <w:b/>
          <w:szCs w:val="22"/>
        </w:rPr>
        <w:t xml:space="preserve"> http://repo.mysql.com/mysql-community-release-el7-5.noarch.rpm</w:t>
      </w:r>
      <w:r w:rsidR="005534F9">
        <w:rPr>
          <w:b/>
          <w:szCs w:val="22"/>
        </w:rPr>
        <w:t xml:space="preserve"> </w:t>
      </w:r>
      <w:r w:rsidR="005534F9">
        <w:rPr>
          <w:szCs w:val="22"/>
        </w:rPr>
        <w:t>and then</w:t>
      </w:r>
      <w:r w:rsidR="005534F9">
        <w:rPr>
          <w:szCs w:val="22"/>
        </w:rPr>
        <w:tab/>
        <w:t xml:space="preserve">     </w:t>
      </w:r>
      <w:r w:rsidR="005534F9" w:rsidRPr="005534F9">
        <w:rPr>
          <w:b/>
          <w:szCs w:val="22"/>
        </w:rPr>
        <w:t>rpm -</w:t>
      </w:r>
      <w:proofErr w:type="spellStart"/>
      <w:r w:rsidR="005534F9" w:rsidRPr="005534F9">
        <w:rPr>
          <w:b/>
          <w:szCs w:val="22"/>
        </w:rPr>
        <w:t>ivh</w:t>
      </w:r>
      <w:proofErr w:type="spellEnd"/>
      <w:r w:rsidR="005534F9" w:rsidRPr="005534F9">
        <w:rPr>
          <w:b/>
          <w:szCs w:val="22"/>
        </w:rPr>
        <w:t xml:space="preserve"> mysql-community-release-el7-5.noarch.rpm</w:t>
      </w:r>
      <w:r w:rsidR="005534F9">
        <w:rPr>
          <w:szCs w:val="22"/>
        </w:rPr>
        <w:t>.</w:t>
      </w:r>
    </w:p>
    <w:p w14:paraId="2E2A679C" w14:textId="6A0F39C8" w:rsidR="005534F9" w:rsidRDefault="005534F9" w:rsidP="007B5AC5">
      <w:pPr>
        <w:rPr>
          <w:szCs w:val="22"/>
        </w:rPr>
      </w:pPr>
      <w:r>
        <w:rPr>
          <w:szCs w:val="22"/>
        </w:rPr>
        <w:t xml:space="preserve">To install MySQL, run the command </w:t>
      </w:r>
      <w:r>
        <w:rPr>
          <w:b/>
          <w:szCs w:val="22"/>
        </w:rPr>
        <w:t>yum install mysql-server</w:t>
      </w:r>
      <w:r>
        <w:rPr>
          <w:szCs w:val="22"/>
        </w:rPr>
        <w:t>.</w:t>
      </w:r>
    </w:p>
    <w:p w14:paraId="6528AC48" w14:textId="69598C5C" w:rsidR="005534F9" w:rsidRDefault="005534F9" w:rsidP="007B5AC5">
      <w:pPr>
        <w:rPr>
          <w:szCs w:val="22"/>
        </w:rPr>
      </w:pPr>
      <w:r>
        <w:rPr>
          <w:szCs w:val="22"/>
        </w:rPr>
        <w:t xml:space="preserve">Edit the </w:t>
      </w:r>
      <w:r>
        <w:rPr>
          <w:b/>
          <w:szCs w:val="22"/>
        </w:rPr>
        <w:t>/etc/</w:t>
      </w:r>
      <w:proofErr w:type="spellStart"/>
      <w:r>
        <w:rPr>
          <w:b/>
          <w:szCs w:val="22"/>
        </w:rPr>
        <w:t>my.cnf</w:t>
      </w:r>
      <w:proofErr w:type="spellEnd"/>
      <w:r>
        <w:rPr>
          <w:b/>
          <w:szCs w:val="22"/>
        </w:rPr>
        <w:t xml:space="preserve"> </w:t>
      </w:r>
      <w:r>
        <w:rPr>
          <w:szCs w:val="22"/>
        </w:rPr>
        <w:t xml:space="preserve">file and add the following under </w:t>
      </w:r>
      <w:r>
        <w:rPr>
          <w:b/>
          <w:szCs w:val="22"/>
        </w:rPr>
        <w:t>[</w:t>
      </w:r>
      <w:proofErr w:type="spellStart"/>
      <w:r>
        <w:rPr>
          <w:b/>
          <w:szCs w:val="22"/>
        </w:rPr>
        <w:t>mysqld</w:t>
      </w:r>
      <w:proofErr w:type="spellEnd"/>
      <w:r>
        <w:rPr>
          <w:b/>
          <w:szCs w:val="22"/>
        </w:rPr>
        <w:t>]</w:t>
      </w:r>
      <w:r>
        <w:rPr>
          <w:szCs w:val="22"/>
        </w:rPr>
        <w:t>:</w:t>
      </w:r>
    </w:p>
    <w:p w14:paraId="16BC46E9" w14:textId="77777777" w:rsidR="005534F9" w:rsidRPr="005534F9" w:rsidRDefault="005534F9" w:rsidP="005534F9">
      <w:pPr>
        <w:spacing w:line="240" w:lineRule="auto"/>
        <w:ind w:left="720"/>
        <w:rPr>
          <w:sz w:val="18"/>
          <w:szCs w:val="18"/>
        </w:rPr>
      </w:pPr>
      <w:proofErr w:type="spellStart"/>
      <w:r w:rsidRPr="005534F9">
        <w:rPr>
          <w:sz w:val="18"/>
          <w:szCs w:val="18"/>
        </w:rPr>
        <w:t>innodb_rollback_on_timeout</w:t>
      </w:r>
      <w:proofErr w:type="spellEnd"/>
      <w:r w:rsidRPr="005534F9">
        <w:rPr>
          <w:sz w:val="18"/>
          <w:szCs w:val="18"/>
        </w:rPr>
        <w:t>=1</w:t>
      </w:r>
    </w:p>
    <w:p w14:paraId="4FF906A6" w14:textId="77777777" w:rsidR="005534F9" w:rsidRPr="005534F9" w:rsidRDefault="005534F9" w:rsidP="005534F9">
      <w:pPr>
        <w:spacing w:line="240" w:lineRule="auto"/>
        <w:ind w:left="720"/>
        <w:rPr>
          <w:sz w:val="18"/>
          <w:szCs w:val="18"/>
        </w:rPr>
      </w:pPr>
      <w:proofErr w:type="spellStart"/>
      <w:r w:rsidRPr="005534F9">
        <w:rPr>
          <w:sz w:val="18"/>
          <w:szCs w:val="18"/>
        </w:rPr>
        <w:t>innodb_lock_wait_timeout</w:t>
      </w:r>
      <w:proofErr w:type="spellEnd"/>
      <w:r w:rsidRPr="005534F9">
        <w:rPr>
          <w:sz w:val="18"/>
          <w:szCs w:val="18"/>
        </w:rPr>
        <w:t>=600</w:t>
      </w:r>
    </w:p>
    <w:p w14:paraId="1F80FC60" w14:textId="77777777" w:rsidR="005534F9" w:rsidRPr="005534F9" w:rsidRDefault="005534F9" w:rsidP="005534F9">
      <w:pPr>
        <w:spacing w:line="240" w:lineRule="auto"/>
        <w:ind w:left="720"/>
        <w:rPr>
          <w:sz w:val="18"/>
          <w:szCs w:val="18"/>
        </w:rPr>
      </w:pPr>
      <w:proofErr w:type="spellStart"/>
      <w:r w:rsidRPr="005534F9">
        <w:rPr>
          <w:sz w:val="18"/>
          <w:szCs w:val="18"/>
        </w:rPr>
        <w:t>max_connections</w:t>
      </w:r>
      <w:proofErr w:type="spellEnd"/>
      <w:r w:rsidRPr="005534F9">
        <w:rPr>
          <w:sz w:val="18"/>
          <w:szCs w:val="18"/>
        </w:rPr>
        <w:t>=350</w:t>
      </w:r>
    </w:p>
    <w:p w14:paraId="325EC232" w14:textId="77777777" w:rsidR="005534F9" w:rsidRPr="005534F9" w:rsidRDefault="005534F9" w:rsidP="005534F9">
      <w:pPr>
        <w:spacing w:line="240" w:lineRule="auto"/>
        <w:ind w:left="720"/>
        <w:rPr>
          <w:sz w:val="18"/>
          <w:szCs w:val="18"/>
        </w:rPr>
      </w:pPr>
      <w:r w:rsidRPr="005534F9">
        <w:rPr>
          <w:sz w:val="18"/>
          <w:szCs w:val="18"/>
        </w:rPr>
        <w:t>log-bin=mysql-bin</w:t>
      </w:r>
    </w:p>
    <w:p w14:paraId="19B35C04" w14:textId="02F47541" w:rsidR="002F607C" w:rsidRPr="005534F9" w:rsidRDefault="005534F9" w:rsidP="009A4E67">
      <w:pPr>
        <w:spacing w:line="240" w:lineRule="auto"/>
        <w:ind w:left="720"/>
        <w:rPr>
          <w:sz w:val="18"/>
          <w:szCs w:val="18"/>
        </w:rPr>
      </w:pPr>
      <w:proofErr w:type="spellStart"/>
      <w:r w:rsidRPr="005534F9">
        <w:rPr>
          <w:sz w:val="18"/>
          <w:szCs w:val="18"/>
        </w:rPr>
        <w:t>binlog</w:t>
      </w:r>
      <w:proofErr w:type="spellEnd"/>
      <w:r w:rsidRPr="005534F9">
        <w:rPr>
          <w:sz w:val="18"/>
          <w:szCs w:val="18"/>
        </w:rPr>
        <w:t>-format = 'ROW'</w:t>
      </w:r>
    </w:p>
    <w:p w14:paraId="2AC06544" w14:textId="77777777" w:rsidR="009A4E67" w:rsidRDefault="005534F9" w:rsidP="007B5AC5">
      <w:pPr>
        <w:rPr>
          <w:szCs w:val="22"/>
        </w:rPr>
      </w:pPr>
      <w:r>
        <w:rPr>
          <w:szCs w:val="22"/>
        </w:rPr>
        <w:t>To finish installing MySQL,</w:t>
      </w:r>
      <w:r w:rsidR="009A4E67">
        <w:rPr>
          <w:szCs w:val="22"/>
        </w:rPr>
        <w:t xml:space="preserve"> we need to enable and start the service using </w:t>
      </w:r>
      <w:r w:rsidR="009A4E67">
        <w:rPr>
          <w:b/>
          <w:szCs w:val="22"/>
        </w:rPr>
        <w:t xml:space="preserve">systemctl enable </w:t>
      </w:r>
      <w:proofErr w:type="spellStart"/>
      <w:r w:rsidR="009A4E67">
        <w:rPr>
          <w:b/>
          <w:szCs w:val="22"/>
        </w:rPr>
        <w:t>mysqld</w:t>
      </w:r>
      <w:proofErr w:type="spellEnd"/>
      <w:r w:rsidR="009A4E67">
        <w:rPr>
          <w:b/>
          <w:szCs w:val="22"/>
        </w:rPr>
        <w:t xml:space="preserve"> </w:t>
      </w:r>
      <w:r w:rsidR="009A4E67">
        <w:rPr>
          <w:szCs w:val="22"/>
        </w:rPr>
        <w:t xml:space="preserve">and </w:t>
      </w:r>
      <w:r w:rsidR="009A4E67">
        <w:rPr>
          <w:b/>
          <w:szCs w:val="22"/>
        </w:rPr>
        <w:t xml:space="preserve">systemctl start </w:t>
      </w:r>
      <w:proofErr w:type="spellStart"/>
      <w:r w:rsidR="009A4E67">
        <w:rPr>
          <w:b/>
          <w:szCs w:val="22"/>
        </w:rPr>
        <w:t>mysqld</w:t>
      </w:r>
      <w:proofErr w:type="spellEnd"/>
      <w:r w:rsidR="009A4E67">
        <w:rPr>
          <w:szCs w:val="22"/>
        </w:rPr>
        <w:t>.</w:t>
      </w:r>
    </w:p>
    <w:p w14:paraId="5317FCEC" w14:textId="36CD7B95" w:rsidR="005534F9" w:rsidRPr="00017C81" w:rsidRDefault="009A4E67" w:rsidP="007B5AC5">
      <w:pPr>
        <w:rPr>
          <w:szCs w:val="22"/>
        </w:rPr>
      </w:pPr>
      <w:r>
        <w:rPr>
          <w:szCs w:val="22"/>
        </w:rPr>
        <w:t>W</w:t>
      </w:r>
      <w:r w:rsidR="005534F9">
        <w:rPr>
          <w:szCs w:val="22"/>
        </w:rPr>
        <w:t xml:space="preserve">e </w:t>
      </w:r>
      <w:r>
        <w:rPr>
          <w:szCs w:val="22"/>
        </w:rPr>
        <w:t xml:space="preserve">then </w:t>
      </w:r>
      <w:r w:rsidR="005534F9">
        <w:rPr>
          <w:szCs w:val="22"/>
        </w:rPr>
        <w:t xml:space="preserve">need to run the following command: </w:t>
      </w:r>
      <w:r w:rsidR="005534F9">
        <w:rPr>
          <w:b/>
          <w:szCs w:val="22"/>
        </w:rPr>
        <w:t>mysql_secure_installation</w:t>
      </w:r>
      <w:r w:rsidR="00017C81">
        <w:rPr>
          <w:szCs w:val="22"/>
        </w:rPr>
        <w:t xml:space="preserve">. </w:t>
      </w:r>
      <w:r w:rsidR="00F207BD">
        <w:rPr>
          <w:szCs w:val="22"/>
        </w:rPr>
        <w:t>It will ask for a password, as we have not set one yet, leave it blank.</w:t>
      </w:r>
    </w:p>
    <w:p w14:paraId="19D7B366" w14:textId="3C174514" w:rsidR="005534F9" w:rsidRDefault="005534F9" w:rsidP="007B5AC5">
      <w:pPr>
        <w:rPr>
          <w:szCs w:val="22"/>
        </w:rPr>
      </w:pPr>
      <w:r>
        <w:rPr>
          <w:szCs w:val="22"/>
        </w:rPr>
        <w:t xml:space="preserve">Selecting </w:t>
      </w:r>
      <w:r w:rsidRPr="005534F9">
        <w:rPr>
          <w:b/>
          <w:szCs w:val="22"/>
        </w:rPr>
        <w:t>yes</w:t>
      </w:r>
      <w:r>
        <w:rPr>
          <w:szCs w:val="22"/>
        </w:rPr>
        <w:t xml:space="preserve"> will be fine for all answers, but if you would like to be able to connect remotely, it may be better to say </w:t>
      </w:r>
      <w:r w:rsidRPr="005534F9">
        <w:rPr>
          <w:b/>
          <w:szCs w:val="22"/>
        </w:rPr>
        <w:t>no</w:t>
      </w:r>
      <w:r>
        <w:rPr>
          <w:szCs w:val="22"/>
        </w:rPr>
        <w:t xml:space="preserve"> to the choice asking if you would like to disable remote connections.</w:t>
      </w:r>
    </w:p>
    <w:p w14:paraId="1EFFD50F" w14:textId="4E6F25CE" w:rsidR="00C95437" w:rsidRDefault="005534F9" w:rsidP="007B5AC5">
      <w:pPr>
        <w:rPr>
          <w:szCs w:val="22"/>
        </w:rPr>
      </w:pPr>
      <w:r>
        <w:rPr>
          <w:szCs w:val="22"/>
        </w:rPr>
        <w:t>Before installing the database and management server, we will need to prepare our NFS shares for storage. First, we will install NFS by running the command</w:t>
      </w:r>
      <w:r w:rsidR="00C95437">
        <w:rPr>
          <w:szCs w:val="22"/>
        </w:rPr>
        <w:t>:</w:t>
      </w:r>
    </w:p>
    <w:p w14:paraId="62ED2BBC" w14:textId="043C7923" w:rsidR="005534F9" w:rsidRDefault="005534F9" w:rsidP="007B5AC5">
      <w:pPr>
        <w:rPr>
          <w:szCs w:val="22"/>
        </w:rPr>
      </w:pPr>
      <w:r>
        <w:rPr>
          <w:b/>
          <w:szCs w:val="22"/>
        </w:rPr>
        <w:t>yum install nfs-utils</w:t>
      </w:r>
      <w:r>
        <w:rPr>
          <w:szCs w:val="22"/>
        </w:rPr>
        <w:t>.</w:t>
      </w:r>
    </w:p>
    <w:p w14:paraId="043F329C" w14:textId="070FD6BA" w:rsidR="005534F9" w:rsidRDefault="005534F9" w:rsidP="007B5AC5">
      <w:pPr>
        <w:rPr>
          <w:b/>
          <w:szCs w:val="22"/>
        </w:rPr>
      </w:pPr>
      <w:r>
        <w:rPr>
          <w:szCs w:val="22"/>
        </w:rPr>
        <w:t xml:space="preserve">Create two directories that you will use for primary and secondary storage: </w:t>
      </w:r>
      <w:r>
        <w:rPr>
          <w:b/>
          <w:szCs w:val="22"/>
        </w:rPr>
        <w:t>mkdir -p /export/primary</w:t>
      </w:r>
      <w:r>
        <w:rPr>
          <w:szCs w:val="22"/>
        </w:rPr>
        <w:t xml:space="preserve"> and </w:t>
      </w:r>
      <w:r>
        <w:rPr>
          <w:b/>
          <w:szCs w:val="22"/>
        </w:rPr>
        <w:t>mkdir -p /export/secondary</w:t>
      </w:r>
    </w:p>
    <w:p w14:paraId="05AD4C7B" w14:textId="5686EC64" w:rsidR="005534F9" w:rsidRDefault="005534F9" w:rsidP="007B5AC5">
      <w:pPr>
        <w:rPr>
          <w:szCs w:val="22"/>
        </w:rPr>
      </w:pPr>
      <w:r>
        <w:rPr>
          <w:szCs w:val="22"/>
        </w:rPr>
        <w:t xml:space="preserve">Configure these directories to make them usable for storage by editing the </w:t>
      </w:r>
      <w:r w:rsidRPr="00017C81">
        <w:rPr>
          <w:b/>
          <w:szCs w:val="22"/>
        </w:rPr>
        <w:t xml:space="preserve">/etc/exports </w:t>
      </w:r>
      <w:r>
        <w:rPr>
          <w:szCs w:val="22"/>
        </w:rPr>
        <w:t>file and adding the following lines:</w:t>
      </w:r>
    </w:p>
    <w:p w14:paraId="7C3CB074" w14:textId="77777777" w:rsidR="005534F9" w:rsidRPr="005534F9" w:rsidRDefault="005534F9" w:rsidP="005534F9">
      <w:pPr>
        <w:rPr>
          <w:b/>
          <w:szCs w:val="22"/>
        </w:rPr>
      </w:pPr>
      <w:r w:rsidRPr="005534F9">
        <w:rPr>
          <w:b/>
          <w:szCs w:val="22"/>
        </w:rPr>
        <w:t>/export/secondary *(</w:t>
      </w:r>
      <w:proofErr w:type="spellStart"/>
      <w:proofErr w:type="gramStart"/>
      <w:r w:rsidRPr="005534F9">
        <w:rPr>
          <w:b/>
          <w:szCs w:val="22"/>
        </w:rPr>
        <w:t>rw,async</w:t>
      </w:r>
      <w:proofErr w:type="gramEnd"/>
      <w:r w:rsidRPr="005534F9">
        <w:rPr>
          <w:b/>
          <w:szCs w:val="22"/>
        </w:rPr>
        <w:t>,no_root_squash,no_subtree_check</w:t>
      </w:r>
      <w:proofErr w:type="spellEnd"/>
      <w:r w:rsidRPr="005534F9">
        <w:rPr>
          <w:b/>
          <w:szCs w:val="22"/>
        </w:rPr>
        <w:t>)</w:t>
      </w:r>
    </w:p>
    <w:p w14:paraId="11279E29" w14:textId="1FA21E99" w:rsidR="005534F9" w:rsidRDefault="005534F9" w:rsidP="005534F9">
      <w:pPr>
        <w:rPr>
          <w:b/>
          <w:szCs w:val="22"/>
        </w:rPr>
      </w:pPr>
      <w:r w:rsidRPr="005534F9">
        <w:rPr>
          <w:b/>
          <w:szCs w:val="22"/>
        </w:rPr>
        <w:t>/export/primary *(</w:t>
      </w:r>
      <w:proofErr w:type="spellStart"/>
      <w:proofErr w:type="gramStart"/>
      <w:r w:rsidRPr="005534F9">
        <w:rPr>
          <w:b/>
          <w:szCs w:val="22"/>
        </w:rPr>
        <w:t>rw,async</w:t>
      </w:r>
      <w:proofErr w:type="gramEnd"/>
      <w:r w:rsidRPr="005534F9">
        <w:rPr>
          <w:b/>
          <w:szCs w:val="22"/>
        </w:rPr>
        <w:t>,no_root_squash,no_subtree_check</w:t>
      </w:r>
      <w:proofErr w:type="spellEnd"/>
      <w:r w:rsidRPr="005534F9">
        <w:rPr>
          <w:b/>
          <w:szCs w:val="22"/>
        </w:rPr>
        <w:t>)</w:t>
      </w:r>
    </w:p>
    <w:p w14:paraId="297CA7CE" w14:textId="31CC79DB" w:rsidR="005534F9" w:rsidRDefault="005534F9" w:rsidP="005534F9">
      <w:pPr>
        <w:rPr>
          <w:szCs w:val="22"/>
        </w:rPr>
      </w:pPr>
      <w:r>
        <w:rPr>
          <w:szCs w:val="22"/>
        </w:rPr>
        <w:t xml:space="preserve">Then, run the command </w:t>
      </w:r>
      <w:proofErr w:type="spellStart"/>
      <w:r>
        <w:rPr>
          <w:b/>
          <w:szCs w:val="22"/>
        </w:rPr>
        <w:t>exportfs</w:t>
      </w:r>
      <w:proofErr w:type="spellEnd"/>
      <w:r>
        <w:rPr>
          <w:b/>
          <w:szCs w:val="22"/>
        </w:rPr>
        <w:t xml:space="preserve"> -a</w:t>
      </w:r>
    </w:p>
    <w:p w14:paraId="0C6B9E61" w14:textId="78BD2A97" w:rsidR="005534F9" w:rsidRDefault="005534F9" w:rsidP="005534F9">
      <w:pPr>
        <w:rPr>
          <w:szCs w:val="22"/>
        </w:rPr>
      </w:pPr>
      <w:r>
        <w:rPr>
          <w:szCs w:val="22"/>
        </w:rPr>
        <w:t xml:space="preserve">Edit the </w:t>
      </w:r>
      <w:r w:rsidRPr="005534F9">
        <w:rPr>
          <w:b/>
          <w:szCs w:val="22"/>
        </w:rPr>
        <w:t>/etc/sysconfig/</w:t>
      </w:r>
      <w:proofErr w:type="spellStart"/>
      <w:r w:rsidRPr="005534F9">
        <w:rPr>
          <w:b/>
          <w:szCs w:val="22"/>
        </w:rPr>
        <w:t>nfs</w:t>
      </w:r>
      <w:proofErr w:type="spellEnd"/>
      <w:r>
        <w:rPr>
          <w:szCs w:val="22"/>
        </w:rPr>
        <w:t xml:space="preserve"> file and uncomment the following lines:</w:t>
      </w:r>
    </w:p>
    <w:p w14:paraId="06AF7077" w14:textId="77777777" w:rsidR="005534F9" w:rsidRPr="005534F9" w:rsidRDefault="005534F9" w:rsidP="005534F9">
      <w:pPr>
        <w:spacing w:line="240" w:lineRule="auto"/>
        <w:ind w:left="720"/>
        <w:rPr>
          <w:sz w:val="18"/>
          <w:szCs w:val="18"/>
        </w:rPr>
      </w:pPr>
      <w:r w:rsidRPr="005534F9">
        <w:rPr>
          <w:sz w:val="18"/>
          <w:szCs w:val="18"/>
        </w:rPr>
        <w:t>LOCKD_TCPPORT=32803</w:t>
      </w:r>
    </w:p>
    <w:p w14:paraId="137A3DF4" w14:textId="77777777" w:rsidR="005534F9" w:rsidRPr="005534F9" w:rsidRDefault="005534F9" w:rsidP="005534F9">
      <w:pPr>
        <w:spacing w:line="240" w:lineRule="auto"/>
        <w:ind w:left="720"/>
        <w:rPr>
          <w:sz w:val="18"/>
          <w:szCs w:val="18"/>
        </w:rPr>
      </w:pPr>
      <w:r w:rsidRPr="005534F9">
        <w:rPr>
          <w:sz w:val="18"/>
          <w:szCs w:val="18"/>
        </w:rPr>
        <w:lastRenderedPageBreak/>
        <w:t>LOCKD_UDPPORT=32769</w:t>
      </w:r>
    </w:p>
    <w:p w14:paraId="53A7805F" w14:textId="77777777" w:rsidR="005534F9" w:rsidRPr="005534F9" w:rsidRDefault="005534F9" w:rsidP="005534F9">
      <w:pPr>
        <w:spacing w:line="240" w:lineRule="auto"/>
        <w:ind w:left="720"/>
        <w:rPr>
          <w:sz w:val="18"/>
          <w:szCs w:val="18"/>
        </w:rPr>
      </w:pPr>
      <w:r w:rsidRPr="005534F9">
        <w:rPr>
          <w:sz w:val="18"/>
          <w:szCs w:val="18"/>
        </w:rPr>
        <w:t>MOUNTD_PORT=892</w:t>
      </w:r>
    </w:p>
    <w:p w14:paraId="5BF4A855" w14:textId="064B81BA" w:rsidR="005534F9" w:rsidRPr="005534F9" w:rsidRDefault="005534F9" w:rsidP="005534F9">
      <w:pPr>
        <w:spacing w:line="240" w:lineRule="auto"/>
        <w:ind w:left="720"/>
        <w:rPr>
          <w:sz w:val="18"/>
          <w:szCs w:val="18"/>
        </w:rPr>
      </w:pPr>
      <w:r w:rsidRPr="005534F9">
        <w:rPr>
          <w:sz w:val="18"/>
          <w:szCs w:val="18"/>
        </w:rPr>
        <w:t>RQUOTAD_PORT=875</w:t>
      </w:r>
      <w:r>
        <w:rPr>
          <w:sz w:val="18"/>
          <w:szCs w:val="18"/>
        </w:rPr>
        <w:t xml:space="preserve"> (You may have to add this line if it does not exist)</w:t>
      </w:r>
    </w:p>
    <w:p w14:paraId="53EAAD54" w14:textId="77777777" w:rsidR="005534F9" w:rsidRPr="005534F9" w:rsidRDefault="005534F9" w:rsidP="005534F9">
      <w:pPr>
        <w:spacing w:line="240" w:lineRule="auto"/>
        <w:ind w:left="720"/>
        <w:rPr>
          <w:sz w:val="18"/>
          <w:szCs w:val="18"/>
        </w:rPr>
      </w:pPr>
      <w:r w:rsidRPr="005534F9">
        <w:rPr>
          <w:sz w:val="18"/>
          <w:szCs w:val="18"/>
        </w:rPr>
        <w:t>STATD_PORT=662</w:t>
      </w:r>
    </w:p>
    <w:p w14:paraId="0C17D460" w14:textId="7323AC05" w:rsidR="005534F9" w:rsidRDefault="005534F9" w:rsidP="005534F9">
      <w:pPr>
        <w:spacing w:line="240" w:lineRule="auto"/>
        <w:ind w:left="720"/>
        <w:rPr>
          <w:sz w:val="18"/>
          <w:szCs w:val="18"/>
        </w:rPr>
      </w:pPr>
      <w:r w:rsidRPr="005534F9">
        <w:rPr>
          <w:sz w:val="18"/>
          <w:szCs w:val="18"/>
        </w:rPr>
        <w:t>STATD_OUTGOING_PORT=2020</w:t>
      </w:r>
    </w:p>
    <w:p w14:paraId="3A8B2CBC" w14:textId="2FE3946B" w:rsidR="005534F9" w:rsidRDefault="005534F9" w:rsidP="005534F9">
      <w:pPr>
        <w:rPr>
          <w:szCs w:val="22"/>
        </w:rPr>
      </w:pPr>
      <w:r>
        <w:rPr>
          <w:szCs w:val="22"/>
        </w:rPr>
        <w:t xml:space="preserve">Open the /etc/idmapd.conf and uncomment and change the domain to yours, similar to that shown in Figure </w:t>
      </w:r>
      <w:r w:rsidR="004841B4">
        <w:rPr>
          <w:szCs w:val="22"/>
        </w:rPr>
        <w:t>8</w:t>
      </w:r>
      <w:r>
        <w:rPr>
          <w:szCs w:val="22"/>
        </w:rPr>
        <w:t>. "</w:t>
      </w:r>
      <w:r>
        <w:rPr>
          <w:b/>
          <w:szCs w:val="22"/>
        </w:rPr>
        <w:t xml:space="preserve">Domain = </w:t>
      </w:r>
      <w:proofErr w:type="gramStart"/>
      <w:r>
        <w:rPr>
          <w:b/>
          <w:szCs w:val="22"/>
        </w:rPr>
        <w:t>cloud.priv</w:t>
      </w:r>
      <w:proofErr w:type="gramEnd"/>
      <w:r>
        <w:rPr>
          <w:szCs w:val="22"/>
        </w:rPr>
        <w:t xml:space="preserve">" </w:t>
      </w:r>
    </w:p>
    <w:p w14:paraId="300EA671" w14:textId="77777777" w:rsidR="005534F9" w:rsidRDefault="005534F9" w:rsidP="005534F9">
      <w:pPr>
        <w:keepNext/>
        <w:spacing w:line="240" w:lineRule="auto"/>
      </w:pPr>
      <w:r>
        <w:rPr>
          <w:noProof/>
        </w:rPr>
        <w:drawing>
          <wp:inline distT="0" distB="0" distL="0" distR="0" wp14:anchorId="3FB2F13C" wp14:editId="25B21EC7">
            <wp:extent cx="5257800" cy="2618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3767" cy="2621198"/>
                    </a:xfrm>
                    <a:prstGeom prst="rect">
                      <a:avLst/>
                    </a:prstGeom>
                  </pic:spPr>
                </pic:pic>
              </a:graphicData>
            </a:graphic>
          </wp:inline>
        </w:drawing>
      </w:r>
    </w:p>
    <w:p w14:paraId="43E22F67" w14:textId="5773444E" w:rsidR="005534F9" w:rsidRPr="005534F9" w:rsidRDefault="005534F9" w:rsidP="005534F9">
      <w:pPr>
        <w:pStyle w:val="Caption"/>
        <w:rPr>
          <w:sz w:val="22"/>
          <w:szCs w:val="22"/>
        </w:rPr>
      </w:pPr>
      <w:r>
        <w:t xml:space="preserve">Figure </w:t>
      </w:r>
      <w:r w:rsidR="0049410A">
        <w:fldChar w:fldCharType="begin"/>
      </w:r>
      <w:r w:rsidR="0049410A">
        <w:instrText xml:space="preserve"> SEQ Figure \* ARABIC </w:instrText>
      </w:r>
      <w:r w:rsidR="0049410A">
        <w:fldChar w:fldCharType="separate"/>
      </w:r>
      <w:r w:rsidR="00DF56B4">
        <w:rPr>
          <w:noProof/>
        </w:rPr>
        <w:t>8</w:t>
      </w:r>
      <w:r w:rsidR="0049410A">
        <w:rPr>
          <w:noProof/>
        </w:rPr>
        <w:fldChar w:fldCharType="end"/>
      </w:r>
      <w:r>
        <w:t>, idmapd.conf</w:t>
      </w:r>
    </w:p>
    <w:p w14:paraId="4C2B30E3" w14:textId="25CABC12" w:rsidR="00021186" w:rsidRDefault="00021186" w:rsidP="00021186">
      <w:pPr>
        <w:spacing w:line="240" w:lineRule="auto"/>
      </w:pPr>
    </w:p>
    <w:p w14:paraId="7A8F0A22" w14:textId="77777777" w:rsidR="005534F9" w:rsidRDefault="005534F9" w:rsidP="00021186">
      <w:pPr>
        <w:spacing w:line="240" w:lineRule="auto"/>
      </w:pPr>
    </w:p>
    <w:p w14:paraId="6D9DB4DC" w14:textId="5C84B17C" w:rsidR="005534F9" w:rsidRDefault="005534F9" w:rsidP="005534F9">
      <w:r>
        <w:t xml:space="preserve">Execute the following commands to </w:t>
      </w:r>
      <w:r w:rsidRPr="005534F9">
        <w:rPr>
          <w:b/>
        </w:rPr>
        <w:t>enable NFS</w:t>
      </w:r>
      <w:r>
        <w:t xml:space="preserve">: </w:t>
      </w:r>
    </w:p>
    <w:p w14:paraId="473FD12D" w14:textId="09A38CB8" w:rsidR="005534F9" w:rsidRPr="00F37C06" w:rsidRDefault="005534F9" w:rsidP="005534F9">
      <w:pPr>
        <w:spacing w:line="240" w:lineRule="auto"/>
        <w:ind w:left="720"/>
        <w:rPr>
          <w:b/>
          <w:sz w:val="18"/>
          <w:szCs w:val="18"/>
        </w:rPr>
      </w:pPr>
      <w:r w:rsidRPr="00F37C06">
        <w:rPr>
          <w:b/>
          <w:sz w:val="18"/>
          <w:szCs w:val="18"/>
        </w:rPr>
        <w:t xml:space="preserve">service </w:t>
      </w:r>
      <w:proofErr w:type="spellStart"/>
      <w:r w:rsidRPr="00F37C06">
        <w:rPr>
          <w:b/>
          <w:sz w:val="18"/>
          <w:szCs w:val="18"/>
        </w:rPr>
        <w:t>rpcbind</w:t>
      </w:r>
      <w:proofErr w:type="spellEnd"/>
      <w:r w:rsidRPr="00F37C06">
        <w:rPr>
          <w:b/>
          <w:sz w:val="18"/>
          <w:szCs w:val="18"/>
        </w:rPr>
        <w:t xml:space="preserve"> start</w:t>
      </w:r>
    </w:p>
    <w:p w14:paraId="764890A6" w14:textId="51C89AA1" w:rsidR="005534F9" w:rsidRPr="00F37C06" w:rsidRDefault="005534F9" w:rsidP="005534F9">
      <w:pPr>
        <w:spacing w:line="240" w:lineRule="auto"/>
        <w:ind w:left="720"/>
        <w:rPr>
          <w:b/>
          <w:sz w:val="18"/>
          <w:szCs w:val="18"/>
        </w:rPr>
      </w:pPr>
      <w:r w:rsidRPr="00F37C06">
        <w:rPr>
          <w:b/>
          <w:sz w:val="18"/>
          <w:szCs w:val="18"/>
        </w:rPr>
        <w:t xml:space="preserve">service </w:t>
      </w:r>
      <w:proofErr w:type="spellStart"/>
      <w:r w:rsidRPr="00F37C06">
        <w:rPr>
          <w:b/>
          <w:sz w:val="18"/>
          <w:szCs w:val="18"/>
        </w:rPr>
        <w:t>nfs</w:t>
      </w:r>
      <w:proofErr w:type="spellEnd"/>
      <w:r w:rsidRPr="00F37C06">
        <w:rPr>
          <w:b/>
          <w:sz w:val="18"/>
          <w:szCs w:val="18"/>
        </w:rPr>
        <w:t xml:space="preserve"> start</w:t>
      </w:r>
    </w:p>
    <w:p w14:paraId="58E22052" w14:textId="4FC1D197" w:rsidR="005534F9" w:rsidRPr="00F37C06" w:rsidRDefault="005534F9" w:rsidP="005534F9">
      <w:pPr>
        <w:spacing w:line="240" w:lineRule="auto"/>
        <w:ind w:left="720"/>
        <w:rPr>
          <w:b/>
          <w:sz w:val="18"/>
          <w:szCs w:val="18"/>
        </w:rPr>
      </w:pPr>
      <w:proofErr w:type="spellStart"/>
      <w:r w:rsidRPr="00F37C06">
        <w:rPr>
          <w:b/>
          <w:sz w:val="18"/>
          <w:szCs w:val="18"/>
        </w:rPr>
        <w:t>chkconfig</w:t>
      </w:r>
      <w:proofErr w:type="spellEnd"/>
      <w:r w:rsidRPr="00F37C06">
        <w:rPr>
          <w:b/>
          <w:sz w:val="18"/>
          <w:szCs w:val="18"/>
        </w:rPr>
        <w:t xml:space="preserve"> </w:t>
      </w:r>
      <w:proofErr w:type="spellStart"/>
      <w:r w:rsidRPr="00F37C06">
        <w:rPr>
          <w:b/>
          <w:sz w:val="18"/>
          <w:szCs w:val="18"/>
        </w:rPr>
        <w:t>nfs</w:t>
      </w:r>
      <w:proofErr w:type="spellEnd"/>
      <w:r w:rsidRPr="00F37C06">
        <w:rPr>
          <w:b/>
          <w:sz w:val="18"/>
          <w:szCs w:val="18"/>
        </w:rPr>
        <w:t xml:space="preserve"> on</w:t>
      </w:r>
    </w:p>
    <w:p w14:paraId="6999DB0E" w14:textId="7C0CE954" w:rsidR="005534F9" w:rsidRDefault="005534F9" w:rsidP="005534F9">
      <w:pPr>
        <w:spacing w:line="240" w:lineRule="auto"/>
        <w:ind w:left="720"/>
        <w:rPr>
          <w:b/>
          <w:sz w:val="18"/>
          <w:szCs w:val="18"/>
        </w:rPr>
      </w:pPr>
      <w:proofErr w:type="spellStart"/>
      <w:r w:rsidRPr="00F37C06">
        <w:rPr>
          <w:b/>
          <w:sz w:val="18"/>
          <w:szCs w:val="18"/>
        </w:rPr>
        <w:t>chkconfig</w:t>
      </w:r>
      <w:proofErr w:type="spellEnd"/>
      <w:r w:rsidRPr="00F37C06">
        <w:rPr>
          <w:b/>
          <w:sz w:val="18"/>
          <w:szCs w:val="18"/>
        </w:rPr>
        <w:t xml:space="preserve"> </w:t>
      </w:r>
      <w:proofErr w:type="spellStart"/>
      <w:r w:rsidRPr="00F37C06">
        <w:rPr>
          <w:b/>
          <w:sz w:val="18"/>
          <w:szCs w:val="18"/>
        </w:rPr>
        <w:t>rpcbind</w:t>
      </w:r>
      <w:proofErr w:type="spellEnd"/>
      <w:r w:rsidRPr="00F37C06">
        <w:rPr>
          <w:b/>
          <w:sz w:val="18"/>
          <w:szCs w:val="18"/>
        </w:rPr>
        <w:t xml:space="preserve"> on</w:t>
      </w:r>
    </w:p>
    <w:p w14:paraId="1660428A" w14:textId="4625A608" w:rsidR="00F37C06" w:rsidRDefault="00F37C06" w:rsidP="00F37C06">
      <w:pPr>
        <w:rPr>
          <w:szCs w:val="22"/>
        </w:rPr>
      </w:pPr>
      <w:r>
        <w:rPr>
          <w:szCs w:val="22"/>
        </w:rPr>
        <w:t xml:space="preserve">Finally, we finish setting up NFS by creating the following directories to be able to mount our exports folder. </w:t>
      </w:r>
      <w:r>
        <w:rPr>
          <w:b/>
          <w:szCs w:val="22"/>
        </w:rPr>
        <w:t xml:space="preserve">mkdir -p /mnt/primary </w:t>
      </w:r>
      <w:r>
        <w:rPr>
          <w:szCs w:val="22"/>
        </w:rPr>
        <w:t xml:space="preserve">and </w:t>
      </w:r>
      <w:r>
        <w:rPr>
          <w:b/>
          <w:szCs w:val="22"/>
        </w:rPr>
        <w:t>mkdir -p mnt/primary</w:t>
      </w:r>
      <w:r>
        <w:rPr>
          <w:szCs w:val="22"/>
        </w:rPr>
        <w:t>.</w:t>
      </w:r>
    </w:p>
    <w:p w14:paraId="2D5F6097" w14:textId="7029342A" w:rsidR="00F37C06" w:rsidRDefault="00F37C06" w:rsidP="00F37C06">
      <w:pPr>
        <w:rPr>
          <w:szCs w:val="22"/>
        </w:rPr>
      </w:pPr>
      <w:r>
        <w:rPr>
          <w:szCs w:val="22"/>
        </w:rPr>
        <w:t xml:space="preserve">To test that our storage devices are mountable, run the following command while replacing the IP address with your IP address: </w:t>
      </w:r>
    </w:p>
    <w:p w14:paraId="772EA7C8" w14:textId="77C32C76" w:rsidR="00F37C06" w:rsidRDefault="00F37C06" w:rsidP="001E07F1">
      <w:pPr>
        <w:rPr>
          <w:b/>
          <w:szCs w:val="22"/>
        </w:rPr>
      </w:pPr>
      <w:r w:rsidRPr="00F37C06">
        <w:rPr>
          <w:b/>
          <w:szCs w:val="22"/>
        </w:rPr>
        <w:t xml:space="preserve">mount -t </w:t>
      </w:r>
      <w:proofErr w:type="spellStart"/>
      <w:r w:rsidRPr="00F37C06">
        <w:rPr>
          <w:b/>
          <w:szCs w:val="22"/>
        </w:rPr>
        <w:t>nfs</w:t>
      </w:r>
      <w:proofErr w:type="spellEnd"/>
      <w:r w:rsidRPr="00F37C06">
        <w:rPr>
          <w:b/>
          <w:szCs w:val="22"/>
        </w:rPr>
        <w:t xml:space="preserve"> 192.168.72.3:/export/secondary /</w:t>
      </w:r>
      <w:proofErr w:type="spellStart"/>
      <w:r w:rsidRPr="00F37C06">
        <w:rPr>
          <w:b/>
          <w:szCs w:val="22"/>
        </w:rPr>
        <w:t>mnt</w:t>
      </w:r>
      <w:proofErr w:type="spellEnd"/>
      <w:r w:rsidRPr="00F37C06">
        <w:rPr>
          <w:b/>
          <w:szCs w:val="22"/>
        </w:rPr>
        <w:t>/secondary</w:t>
      </w:r>
    </w:p>
    <w:p w14:paraId="158D98CA" w14:textId="5494D577" w:rsidR="00F37C06" w:rsidRDefault="00F37C06" w:rsidP="001E07F1">
      <w:pPr>
        <w:rPr>
          <w:szCs w:val="22"/>
        </w:rPr>
      </w:pPr>
      <w:r>
        <w:rPr>
          <w:szCs w:val="22"/>
        </w:rPr>
        <w:t xml:space="preserve">If this runs without errors, check that it is up utilizing the </w:t>
      </w:r>
      <w:r>
        <w:rPr>
          <w:b/>
          <w:szCs w:val="22"/>
        </w:rPr>
        <w:t>mount</w:t>
      </w:r>
      <w:r>
        <w:rPr>
          <w:szCs w:val="22"/>
        </w:rPr>
        <w:t xml:space="preserve"> command. If it is successful, unmount it</w:t>
      </w:r>
      <w:r w:rsidR="00017C81">
        <w:rPr>
          <w:szCs w:val="22"/>
        </w:rPr>
        <w:t xml:space="preserve"> with the</w:t>
      </w:r>
      <w:r w:rsidR="00017C81" w:rsidRPr="00017C81">
        <w:t xml:space="preserve"> </w:t>
      </w:r>
      <w:r w:rsidR="00017C81" w:rsidRPr="00017C81">
        <w:rPr>
          <w:b/>
          <w:szCs w:val="22"/>
        </w:rPr>
        <w:t>umount /mnt/secondary</w:t>
      </w:r>
      <w:r w:rsidR="00017C81">
        <w:rPr>
          <w:szCs w:val="22"/>
        </w:rPr>
        <w:t xml:space="preserve"> command</w:t>
      </w:r>
      <w:r>
        <w:rPr>
          <w:szCs w:val="22"/>
        </w:rPr>
        <w:t xml:space="preserve">. You will only want to </w:t>
      </w:r>
      <w:r>
        <w:rPr>
          <w:szCs w:val="22"/>
        </w:rPr>
        <w:lastRenderedPageBreak/>
        <w:t xml:space="preserve">unmount this folder if you are installing your </w:t>
      </w:r>
      <w:r w:rsidRPr="00F37C06">
        <w:rPr>
          <w:b/>
          <w:szCs w:val="22"/>
        </w:rPr>
        <w:t>VMs on the management server</w:t>
      </w:r>
      <w:r>
        <w:rPr>
          <w:szCs w:val="22"/>
        </w:rPr>
        <w:t xml:space="preserve">, which we are. </w:t>
      </w:r>
      <w:r w:rsidR="002153E0">
        <w:rPr>
          <w:szCs w:val="22"/>
        </w:rPr>
        <w:t>See references [Management Server] for additional information</w:t>
      </w:r>
      <w:r w:rsidR="000B23DA">
        <w:rPr>
          <w:szCs w:val="22"/>
        </w:rPr>
        <w:t>.</w:t>
      </w:r>
    </w:p>
    <w:p w14:paraId="7CC5C33B" w14:textId="0D416B41" w:rsidR="00F37C06" w:rsidRPr="00E728E8" w:rsidRDefault="00F37C06" w:rsidP="001E07F1">
      <w:pPr>
        <w:rPr>
          <w:szCs w:val="22"/>
        </w:rPr>
      </w:pPr>
      <w:r>
        <w:rPr>
          <w:szCs w:val="22"/>
        </w:rPr>
        <w:t xml:space="preserve">Do the same tests for </w:t>
      </w:r>
      <w:r w:rsidRPr="00F37C06">
        <w:rPr>
          <w:b/>
          <w:szCs w:val="22"/>
        </w:rPr>
        <w:t>/primary</w:t>
      </w:r>
      <w:r w:rsidR="002153E0">
        <w:rPr>
          <w:szCs w:val="22"/>
        </w:rPr>
        <w:t xml:space="preserve">. Make sure </w:t>
      </w:r>
      <w:r w:rsidR="00E728E8">
        <w:rPr>
          <w:szCs w:val="22"/>
        </w:rPr>
        <w:t xml:space="preserve">that when done both </w:t>
      </w:r>
      <w:r w:rsidR="00E728E8">
        <w:rPr>
          <w:b/>
          <w:szCs w:val="22"/>
        </w:rPr>
        <w:t xml:space="preserve">primary </w:t>
      </w:r>
      <w:r w:rsidR="00E728E8">
        <w:rPr>
          <w:szCs w:val="22"/>
        </w:rPr>
        <w:t xml:space="preserve">and </w:t>
      </w:r>
      <w:r w:rsidR="00E728E8">
        <w:rPr>
          <w:b/>
          <w:szCs w:val="22"/>
        </w:rPr>
        <w:t xml:space="preserve">secondary </w:t>
      </w:r>
      <w:r w:rsidR="00E728E8">
        <w:rPr>
          <w:szCs w:val="22"/>
        </w:rPr>
        <w:t>are unmounted.</w:t>
      </w:r>
    </w:p>
    <w:p w14:paraId="5DBB8C4C" w14:textId="21BC429B" w:rsidR="005534F9" w:rsidRDefault="00F37C06" w:rsidP="001E07F1">
      <w:r>
        <w:t xml:space="preserve">Then, we will run the command </w:t>
      </w:r>
      <w:r>
        <w:rPr>
          <w:b/>
        </w:rPr>
        <w:t xml:space="preserve">yum -y install mysql-connector-python </w:t>
      </w:r>
      <w:r>
        <w:t xml:space="preserve">as Java comes preinstalled, but Python does not. </w:t>
      </w:r>
    </w:p>
    <w:p w14:paraId="4E53EB4E" w14:textId="381CD79B" w:rsidR="00E728E8" w:rsidRDefault="00E728E8" w:rsidP="001E07F1">
      <w:r>
        <w:t xml:space="preserve">One last prerequisite step before installing the Management Server is to edit the </w:t>
      </w:r>
      <w:r>
        <w:rPr>
          <w:b/>
        </w:rPr>
        <w:t>etc/sudoers</w:t>
      </w:r>
      <w:r>
        <w:t xml:space="preserve"> file and add </w:t>
      </w:r>
      <w:proofErr w:type="gramStart"/>
      <w:r w:rsidRPr="00E728E8">
        <w:rPr>
          <w:b/>
        </w:rPr>
        <w:t>Defaults:cloud</w:t>
      </w:r>
      <w:proofErr w:type="gramEnd"/>
      <w:r w:rsidRPr="00E728E8">
        <w:rPr>
          <w:b/>
        </w:rPr>
        <w:t xml:space="preserve"> !requiretty</w:t>
      </w:r>
      <w:r w:rsidR="00017C81">
        <w:rPr>
          <w:b/>
        </w:rPr>
        <w:t xml:space="preserve"> </w:t>
      </w:r>
      <w:r w:rsidR="00017C81">
        <w:t>where other defaults are located.</w:t>
      </w:r>
    </w:p>
    <w:p w14:paraId="458815F9" w14:textId="77777777" w:rsidR="00017C81" w:rsidRDefault="00017C81" w:rsidP="001E07F1"/>
    <w:p w14:paraId="2D2A4A47" w14:textId="77777777" w:rsidR="00017C81" w:rsidRDefault="00017C81" w:rsidP="00017C81">
      <w:pPr>
        <w:keepNext/>
      </w:pPr>
      <w:r>
        <w:rPr>
          <w:noProof/>
        </w:rPr>
        <w:drawing>
          <wp:inline distT="0" distB="0" distL="0" distR="0" wp14:anchorId="03C3D3EB" wp14:editId="0DD7812D">
            <wp:extent cx="4108450" cy="2703852"/>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2910" cy="2706787"/>
                    </a:xfrm>
                    <a:prstGeom prst="rect">
                      <a:avLst/>
                    </a:prstGeom>
                  </pic:spPr>
                </pic:pic>
              </a:graphicData>
            </a:graphic>
          </wp:inline>
        </w:drawing>
      </w:r>
    </w:p>
    <w:p w14:paraId="716BAF45" w14:textId="39C1613A" w:rsidR="00017C81" w:rsidRDefault="00017C81" w:rsidP="00017C81">
      <w:pPr>
        <w:pStyle w:val="Caption"/>
      </w:pPr>
      <w:r>
        <w:t xml:space="preserve">Figure </w:t>
      </w:r>
      <w:r w:rsidR="0049410A">
        <w:fldChar w:fldCharType="begin"/>
      </w:r>
      <w:r w:rsidR="0049410A">
        <w:instrText xml:space="preserve"> SEQ Figure \* ARABIC </w:instrText>
      </w:r>
      <w:r w:rsidR="0049410A">
        <w:fldChar w:fldCharType="separate"/>
      </w:r>
      <w:r w:rsidR="00DF56B4">
        <w:rPr>
          <w:noProof/>
        </w:rPr>
        <w:t>9</w:t>
      </w:r>
      <w:r w:rsidR="0049410A">
        <w:rPr>
          <w:noProof/>
        </w:rPr>
        <w:fldChar w:fldCharType="end"/>
      </w:r>
      <w:r>
        <w:t>, sudoers file</w:t>
      </w:r>
    </w:p>
    <w:p w14:paraId="1EBAEA8C" w14:textId="77777777" w:rsidR="004841B4" w:rsidRPr="004841B4" w:rsidRDefault="004841B4" w:rsidP="004841B4"/>
    <w:p w14:paraId="2EB1EAE8" w14:textId="47477779" w:rsidR="00E728E8" w:rsidRDefault="00E728E8" w:rsidP="001E07F1">
      <w:r>
        <w:t xml:space="preserve">You are now ready to install the Management Server. A reboot and a snapshot are recommended before proceeding. Be sure that all installed services are enabled, and that your network is fully </w:t>
      </w:r>
      <w:r w:rsidR="00017C81">
        <w:t>configured.</w:t>
      </w:r>
    </w:p>
    <w:p w14:paraId="51E459D6" w14:textId="2A94E294" w:rsidR="00E728E8" w:rsidRDefault="00E728E8" w:rsidP="001E07F1">
      <w:r>
        <w:t xml:space="preserve">To install Management Server, run the command </w:t>
      </w:r>
      <w:r>
        <w:rPr>
          <w:b/>
        </w:rPr>
        <w:t>yum install cloudstack-management</w:t>
      </w:r>
    </w:p>
    <w:p w14:paraId="2CC4FFAA" w14:textId="4A604514" w:rsidR="00E728E8" w:rsidRDefault="00E728E8" w:rsidP="001E07F1">
      <w:r>
        <w:t xml:space="preserve">Once finished, run the command </w:t>
      </w:r>
      <w:r>
        <w:rPr>
          <w:b/>
        </w:rPr>
        <w:t>alternatives --config java</w:t>
      </w:r>
      <w:r>
        <w:t xml:space="preserve"> and be sure that Java 11 is set, as shown in Figure </w:t>
      </w:r>
      <w:r w:rsidR="005304D8">
        <w:t>10</w:t>
      </w:r>
      <w:r>
        <w:t>.</w:t>
      </w:r>
    </w:p>
    <w:p w14:paraId="1543DB85" w14:textId="77777777" w:rsidR="00E728E8" w:rsidRPr="00E728E8" w:rsidRDefault="00E728E8" w:rsidP="005534F9"/>
    <w:p w14:paraId="267656E8" w14:textId="77777777" w:rsidR="00E728E8" w:rsidRDefault="00E728E8" w:rsidP="00E728E8">
      <w:pPr>
        <w:keepNext/>
      </w:pPr>
      <w:r>
        <w:rPr>
          <w:noProof/>
        </w:rPr>
        <w:lastRenderedPageBreak/>
        <w:drawing>
          <wp:inline distT="0" distB="0" distL="0" distR="0" wp14:anchorId="6B5D02B5" wp14:editId="55CCFBA1">
            <wp:extent cx="4410075" cy="129333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1029" cy="1299484"/>
                    </a:xfrm>
                    <a:prstGeom prst="rect">
                      <a:avLst/>
                    </a:prstGeom>
                  </pic:spPr>
                </pic:pic>
              </a:graphicData>
            </a:graphic>
          </wp:inline>
        </w:drawing>
      </w:r>
    </w:p>
    <w:p w14:paraId="638DA1B3" w14:textId="6C9A0776" w:rsidR="00E728E8" w:rsidRDefault="00E728E8" w:rsidP="00E728E8">
      <w:pPr>
        <w:pStyle w:val="Caption"/>
      </w:pPr>
      <w:r>
        <w:t xml:space="preserve">Figure </w:t>
      </w:r>
      <w:r w:rsidR="0049410A">
        <w:fldChar w:fldCharType="begin"/>
      </w:r>
      <w:r w:rsidR="0049410A">
        <w:instrText xml:space="preserve"> SEQ Figure \* ARABIC </w:instrText>
      </w:r>
      <w:r w:rsidR="0049410A">
        <w:fldChar w:fldCharType="separate"/>
      </w:r>
      <w:r w:rsidR="00DF56B4">
        <w:rPr>
          <w:noProof/>
        </w:rPr>
        <w:t>10</w:t>
      </w:r>
      <w:r w:rsidR="0049410A">
        <w:rPr>
          <w:noProof/>
        </w:rPr>
        <w:fldChar w:fldCharType="end"/>
      </w:r>
      <w:r>
        <w:t>, Java config</w:t>
      </w:r>
    </w:p>
    <w:p w14:paraId="277FA473" w14:textId="77777777" w:rsidR="00017C81" w:rsidRPr="00017C81" w:rsidRDefault="00017C81" w:rsidP="00017C81"/>
    <w:p w14:paraId="52A5C25F" w14:textId="25380ED8" w:rsidR="005534F9" w:rsidRDefault="00E728E8" w:rsidP="001E07F1">
      <w:r>
        <w:t xml:space="preserve">Reboot the machine and ensure management is running by utilizing the command </w:t>
      </w:r>
      <w:r>
        <w:rPr>
          <w:b/>
        </w:rPr>
        <w:t>systemctl status cloudstack-management</w:t>
      </w:r>
      <w:r>
        <w:t xml:space="preserve">. If management is operating correctly, run the following command: </w:t>
      </w:r>
    </w:p>
    <w:p w14:paraId="729E398D" w14:textId="39CAFD09" w:rsidR="00E728E8" w:rsidRPr="00E728E8" w:rsidRDefault="00E728E8" w:rsidP="001E07F1">
      <w:pPr>
        <w:rPr>
          <w:b/>
        </w:rPr>
      </w:pPr>
      <w:r w:rsidRPr="00E728E8">
        <w:rPr>
          <w:b/>
        </w:rPr>
        <w:t>cloudstack-setup-databases cloud:&lt;</w:t>
      </w:r>
      <w:proofErr w:type="spellStart"/>
      <w:r w:rsidRPr="00E728E8">
        <w:rPr>
          <w:b/>
        </w:rPr>
        <w:t>dbpassword</w:t>
      </w:r>
      <w:proofErr w:type="spellEnd"/>
      <w:r w:rsidRPr="00E728E8">
        <w:rPr>
          <w:b/>
        </w:rPr>
        <w:t>&gt;@localhost --deploy-as=root:&lt;root password&gt;</w:t>
      </w:r>
    </w:p>
    <w:p w14:paraId="3B5A1B82" w14:textId="714C9CAC" w:rsidR="00E728E8" w:rsidRDefault="00E728E8" w:rsidP="001E07F1">
      <w:pPr>
        <w:rPr>
          <w:b/>
        </w:rPr>
      </w:pPr>
      <w:r>
        <w:t xml:space="preserve">Once the database is setup, run </w:t>
      </w:r>
      <w:r>
        <w:rPr>
          <w:b/>
        </w:rPr>
        <w:t>cloudstack-setup-management</w:t>
      </w:r>
    </w:p>
    <w:p w14:paraId="23236F2B" w14:textId="611B7C0B" w:rsidR="00464E62" w:rsidRDefault="00464E62" w:rsidP="001E07F1">
      <w:r>
        <w:t xml:space="preserve">Now that CloudStack management is installed, the iptables should be able to function as a service. </w:t>
      </w:r>
    </w:p>
    <w:p w14:paraId="259EC911" w14:textId="77777777" w:rsidR="00464E62" w:rsidRDefault="00464E62" w:rsidP="00464E62">
      <w:r>
        <w:t xml:space="preserve">Sometimes iptables does not load the configuration file, causing issues with configuration. Once management is installed, a new file should be created outlying cloud stack's rules under </w:t>
      </w:r>
      <w:r w:rsidRPr="00F43565">
        <w:rPr>
          <w:b/>
        </w:rPr>
        <w:t>/etc/sysconfig/iptables</w:t>
      </w:r>
      <w:r>
        <w:t xml:space="preserve">. To be sure our rules have been saved and are being utilized by CloudStack, we will once again append the rules we defined earlier to this file in the input section: </w:t>
      </w:r>
    </w:p>
    <w:p w14:paraId="5794689E" w14:textId="6A2F7739" w:rsidR="00464E62" w:rsidRPr="00F43565" w:rsidRDefault="00C66D96" w:rsidP="00464E62">
      <w:pPr>
        <w:ind w:left="720"/>
        <w:rPr>
          <w:sz w:val="18"/>
          <w:szCs w:val="18"/>
        </w:rPr>
      </w:pPr>
      <w:r>
        <w:rPr>
          <w:sz w:val="18"/>
          <w:szCs w:val="18"/>
        </w:rPr>
        <w:t xml:space="preserve">iptables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state --</w:t>
      </w:r>
      <w:proofErr w:type="spellStart"/>
      <w:r w:rsidR="00464E62" w:rsidRPr="00F43565">
        <w:rPr>
          <w:sz w:val="18"/>
          <w:szCs w:val="18"/>
        </w:rPr>
        <w:t>state</w:t>
      </w:r>
      <w:proofErr w:type="spellEnd"/>
      <w:r w:rsidR="00464E62" w:rsidRPr="00F43565">
        <w:rPr>
          <w:sz w:val="18"/>
          <w:szCs w:val="18"/>
        </w:rPr>
        <w:t xml:space="preserve"> NEW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22 -j ACCEPT</w:t>
      </w:r>
    </w:p>
    <w:p w14:paraId="737E4E43" w14:textId="4556A106" w:rsidR="00464E62" w:rsidRPr="00F43565" w:rsidRDefault="00C66D96" w:rsidP="00464E62">
      <w:pPr>
        <w:ind w:left="720"/>
        <w:rPr>
          <w:sz w:val="18"/>
          <w:szCs w:val="18"/>
        </w:rPr>
      </w:pPr>
      <w:r>
        <w:rPr>
          <w:sz w:val="18"/>
          <w:szCs w:val="18"/>
        </w:rPr>
        <w:t xml:space="preserve">iptables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111 -j ACCEPT</w:t>
      </w:r>
    </w:p>
    <w:p w14:paraId="4F8D4A83" w14:textId="4EE2E394" w:rsidR="00464E62" w:rsidRPr="00F43565" w:rsidRDefault="00C66D96" w:rsidP="00464E62">
      <w:pPr>
        <w:ind w:left="720"/>
        <w:rPr>
          <w:sz w:val="18"/>
          <w:szCs w:val="18"/>
        </w:rPr>
      </w:pPr>
      <w:r>
        <w:rPr>
          <w:sz w:val="18"/>
          <w:szCs w:val="18"/>
        </w:rPr>
        <w:t xml:space="preserve">iptables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892 -j ACCEPT</w:t>
      </w:r>
    </w:p>
    <w:p w14:paraId="7A706C43" w14:textId="695A695C"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32803 -j ACCEPT</w:t>
      </w:r>
    </w:p>
    <w:p w14:paraId="45F63D07" w14:textId="3AC4727B"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32769 -j ACCEPT</w:t>
      </w:r>
    </w:p>
    <w:p w14:paraId="12900498" w14:textId="53B27A91"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2049 -j ACCEPT</w:t>
      </w:r>
    </w:p>
    <w:p w14:paraId="3A0D06E6" w14:textId="1C96A834"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875 -j ACCEPT</w:t>
      </w:r>
    </w:p>
    <w:p w14:paraId="20CE6A91" w14:textId="7FE908F3"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662 -j ACCEPT</w:t>
      </w:r>
    </w:p>
    <w:p w14:paraId="29DAFB51" w14:textId="4101BDC6"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16514 -j ACCEPT</w:t>
      </w:r>
    </w:p>
    <w:p w14:paraId="50E82692" w14:textId="214F1593"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9090 -j ACCEPT</w:t>
      </w:r>
    </w:p>
    <w:p w14:paraId="751C8833" w14:textId="54E9426C"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8080 -j ACCEPT</w:t>
      </w:r>
    </w:p>
    <w:p w14:paraId="62A21293" w14:textId="66FE1177"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3922 -j ACCEPT</w:t>
      </w:r>
    </w:p>
    <w:p w14:paraId="7EAF6997" w14:textId="225FAE67"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53 -j ACCEPT</w:t>
      </w:r>
    </w:p>
    <w:p w14:paraId="2A72BE0B" w14:textId="58C8925C" w:rsidR="00464E62" w:rsidRPr="00F43565" w:rsidRDefault="00C66D96" w:rsidP="00464E62">
      <w:pPr>
        <w:ind w:left="720"/>
        <w:rPr>
          <w:sz w:val="18"/>
          <w:szCs w:val="18"/>
        </w:rPr>
      </w:pPr>
      <w:r>
        <w:rPr>
          <w:sz w:val="18"/>
          <w:szCs w:val="18"/>
        </w:rPr>
        <w:lastRenderedPageBreak/>
        <w:t xml:space="preserve">iptables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49152:49216 -j ACCEPT</w:t>
      </w:r>
    </w:p>
    <w:p w14:paraId="0EF16CF6" w14:textId="1E773DCF"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5900:6100 -j ACCEPT</w:t>
      </w:r>
    </w:p>
    <w:p w14:paraId="5EEDDF59" w14:textId="6FAFA81E"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1798 -j ACCEPT</w:t>
      </w:r>
    </w:p>
    <w:p w14:paraId="669E4C32" w14:textId="4080CA78"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22 -j ACCEPT</w:t>
      </w:r>
    </w:p>
    <w:p w14:paraId="61DE0576" w14:textId="79718C05"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8443 -j ACCEPT</w:t>
      </w:r>
    </w:p>
    <w:p w14:paraId="1D845DE8" w14:textId="19493D6F"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8250 -j ACCEPT</w:t>
      </w:r>
    </w:p>
    <w:p w14:paraId="7A133F2E" w14:textId="41FACD9D"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16509 -j ACCEPT</w:t>
      </w:r>
    </w:p>
    <w:p w14:paraId="4F6BC6DD" w14:textId="49AC83BE" w:rsidR="00464E62" w:rsidRPr="00F43565" w:rsidRDefault="00C66D96" w:rsidP="00464E62">
      <w:pPr>
        <w:ind w:left="720"/>
        <w:rPr>
          <w:sz w:val="18"/>
          <w:szCs w:val="18"/>
        </w:rPr>
      </w:pPr>
      <w:r>
        <w:rPr>
          <w:sz w:val="18"/>
          <w:szCs w:val="18"/>
        </w:rPr>
        <w:t>iptables</w:t>
      </w:r>
      <w:r w:rsidRPr="00F43565">
        <w:rPr>
          <w:sz w:val="18"/>
          <w:szCs w:val="18"/>
        </w:rPr>
        <w:t xml:space="preserve"> </w:t>
      </w:r>
      <w:r w:rsidR="00464E62" w:rsidRPr="00F43565">
        <w:rPr>
          <w:sz w:val="18"/>
          <w:szCs w:val="18"/>
        </w:rPr>
        <w:t xml:space="preserve">-A INPUT -p </w:t>
      </w:r>
      <w:proofErr w:type="spellStart"/>
      <w:r w:rsidR="00464E62" w:rsidRPr="00F43565">
        <w:rPr>
          <w:sz w:val="18"/>
          <w:szCs w:val="18"/>
        </w:rPr>
        <w:t>tcp</w:t>
      </w:r>
      <w:proofErr w:type="spellEnd"/>
      <w:r w:rsidR="00464E62" w:rsidRPr="00F43565">
        <w:rPr>
          <w:sz w:val="18"/>
          <w:szCs w:val="18"/>
        </w:rPr>
        <w:t xml:space="preserve"> -m </w:t>
      </w:r>
      <w:proofErr w:type="spellStart"/>
      <w:r w:rsidR="00464E62" w:rsidRPr="00F43565">
        <w:rPr>
          <w:sz w:val="18"/>
          <w:szCs w:val="18"/>
        </w:rPr>
        <w:t>tcp</w:t>
      </w:r>
      <w:proofErr w:type="spellEnd"/>
      <w:r w:rsidR="00464E62" w:rsidRPr="00F43565">
        <w:rPr>
          <w:sz w:val="18"/>
          <w:szCs w:val="18"/>
        </w:rPr>
        <w:t xml:space="preserve"> --</w:t>
      </w:r>
      <w:proofErr w:type="spellStart"/>
      <w:r w:rsidR="00464E62" w:rsidRPr="00F43565">
        <w:rPr>
          <w:sz w:val="18"/>
          <w:szCs w:val="18"/>
        </w:rPr>
        <w:t>dport</w:t>
      </w:r>
      <w:proofErr w:type="spellEnd"/>
      <w:r w:rsidR="00464E62" w:rsidRPr="00F43565">
        <w:rPr>
          <w:sz w:val="18"/>
          <w:szCs w:val="18"/>
        </w:rPr>
        <w:t xml:space="preserve"> 1798 -j ACCEPT</w:t>
      </w:r>
    </w:p>
    <w:p w14:paraId="5CA75942" w14:textId="305BBF75" w:rsidR="007D0474" w:rsidRDefault="00464E62" w:rsidP="001E07F1">
      <w:r>
        <w:t xml:space="preserve">Save the file with </w:t>
      </w:r>
      <w:r w:rsidRPr="00F43565">
        <w:rPr>
          <w:b/>
        </w:rPr>
        <w:t>iptables-save</w:t>
      </w:r>
      <w:r>
        <w:t xml:space="preserve">. </w:t>
      </w:r>
      <w:r w:rsidR="007D0474">
        <w:t>Verify that all of the ports listed are listed when running the command. See Note 8</w:t>
      </w:r>
    </w:p>
    <w:p w14:paraId="4C666788" w14:textId="2F4DF471" w:rsidR="00E728E8" w:rsidRDefault="00E728E8" w:rsidP="001E07F1">
      <w:r>
        <w:t xml:space="preserve">Once finished, the last thing you will have to do is add the systemvm template for KVM. Run the following command: </w:t>
      </w:r>
    </w:p>
    <w:p w14:paraId="781F4FA9" w14:textId="23E65167" w:rsidR="00E728E8" w:rsidRDefault="00E728E8" w:rsidP="001E07F1">
      <w:pPr>
        <w:rPr>
          <w:b/>
        </w:rPr>
      </w:pPr>
      <w:r w:rsidRPr="00E728E8">
        <w:rPr>
          <w:b/>
        </w:rPr>
        <w:t xml:space="preserve">/usr/share/cloudstack-common/scripts/storage/secondary/cloud-install-sys-tmplt -m /export/secondary -u http://download.cloudstack.org/systemvm/4.15/systemvmtemplate-4.15.0-kvm.qcow2.bz2 -h </w:t>
      </w:r>
      <w:proofErr w:type="spellStart"/>
      <w:r w:rsidRPr="00E728E8">
        <w:rPr>
          <w:b/>
        </w:rPr>
        <w:t>kvm</w:t>
      </w:r>
      <w:proofErr w:type="spellEnd"/>
      <w:r w:rsidRPr="00E728E8">
        <w:rPr>
          <w:b/>
        </w:rPr>
        <w:t xml:space="preserve"> -F</w:t>
      </w:r>
    </w:p>
    <w:p w14:paraId="55CDB282" w14:textId="3A7DB196" w:rsidR="00E728E8" w:rsidRDefault="00E728E8" w:rsidP="001E07F1">
      <w:r>
        <w:t>This may take a few minutes to finish. Once it is done, you have setup your Management Server, and are now ready to install the Agent.</w:t>
      </w:r>
    </w:p>
    <w:p w14:paraId="0312A648" w14:textId="7317C0FD" w:rsidR="00E728E8" w:rsidRDefault="00E728E8" w:rsidP="001E07F1">
      <w:r>
        <w:t xml:space="preserve">Run the command </w:t>
      </w:r>
      <w:r>
        <w:rPr>
          <w:b/>
        </w:rPr>
        <w:t xml:space="preserve">yum install -y </w:t>
      </w:r>
      <w:proofErr w:type="spellStart"/>
      <w:r>
        <w:rPr>
          <w:b/>
        </w:rPr>
        <w:t>epel</w:t>
      </w:r>
      <w:proofErr w:type="spellEnd"/>
      <w:r>
        <w:rPr>
          <w:b/>
        </w:rPr>
        <w:t>-release</w:t>
      </w:r>
      <w:r>
        <w:t xml:space="preserve"> and, once done, install the agent by utilizing the command </w:t>
      </w:r>
      <w:r>
        <w:rPr>
          <w:b/>
        </w:rPr>
        <w:t>yum install cloudstack-agent</w:t>
      </w:r>
    </w:p>
    <w:p w14:paraId="7153949B" w14:textId="48D68497" w:rsidR="00E728E8" w:rsidRDefault="001E07F1" w:rsidP="001E07F1">
      <w:r>
        <w:t xml:space="preserve">We will now configure the virtualization manager of the host, which is </w:t>
      </w:r>
      <w:proofErr w:type="spellStart"/>
      <w:r w:rsidRPr="001E07F1">
        <w:rPr>
          <w:b/>
        </w:rPr>
        <w:t>libvirt</w:t>
      </w:r>
      <w:proofErr w:type="spellEnd"/>
      <w:r>
        <w:t xml:space="preserve">. Edit the </w:t>
      </w:r>
      <w:r>
        <w:rPr>
          <w:b/>
        </w:rPr>
        <w:t>/etc/</w:t>
      </w:r>
      <w:proofErr w:type="spellStart"/>
      <w:r>
        <w:rPr>
          <w:b/>
        </w:rPr>
        <w:t>libvirt</w:t>
      </w:r>
      <w:proofErr w:type="spellEnd"/>
      <w:r>
        <w:rPr>
          <w:b/>
        </w:rPr>
        <w:t>/</w:t>
      </w:r>
      <w:proofErr w:type="spellStart"/>
      <w:r>
        <w:rPr>
          <w:b/>
        </w:rPr>
        <w:t>libvirtd.conf</w:t>
      </w:r>
      <w:proofErr w:type="spellEnd"/>
      <w:r>
        <w:t xml:space="preserve"> file and uncomment the following lines:</w:t>
      </w:r>
    </w:p>
    <w:p w14:paraId="10196676" w14:textId="77777777" w:rsidR="001E07F1" w:rsidRDefault="001E07F1" w:rsidP="001E07F1">
      <w:pPr>
        <w:spacing w:line="240" w:lineRule="auto"/>
        <w:ind w:left="720"/>
        <w:rPr>
          <w:sz w:val="18"/>
          <w:szCs w:val="18"/>
        </w:rPr>
      </w:pPr>
    </w:p>
    <w:p w14:paraId="6BE553C3" w14:textId="7E2943C2" w:rsidR="001E07F1" w:rsidRPr="001E07F1" w:rsidRDefault="001E07F1" w:rsidP="001E07F1">
      <w:pPr>
        <w:spacing w:line="240" w:lineRule="auto"/>
        <w:ind w:left="720"/>
        <w:rPr>
          <w:sz w:val="18"/>
          <w:szCs w:val="18"/>
        </w:rPr>
      </w:pPr>
      <w:proofErr w:type="spellStart"/>
      <w:r w:rsidRPr="001E07F1">
        <w:rPr>
          <w:sz w:val="18"/>
          <w:szCs w:val="18"/>
        </w:rPr>
        <w:t>listen_tls</w:t>
      </w:r>
      <w:proofErr w:type="spellEnd"/>
      <w:r w:rsidRPr="001E07F1">
        <w:rPr>
          <w:sz w:val="18"/>
          <w:szCs w:val="18"/>
        </w:rPr>
        <w:t xml:space="preserve"> = 0</w:t>
      </w:r>
    </w:p>
    <w:p w14:paraId="57CB53FA" w14:textId="77777777" w:rsidR="001E07F1" w:rsidRPr="001E07F1" w:rsidRDefault="001E07F1" w:rsidP="001E07F1">
      <w:pPr>
        <w:spacing w:line="240" w:lineRule="auto"/>
        <w:ind w:left="720"/>
        <w:rPr>
          <w:sz w:val="18"/>
          <w:szCs w:val="18"/>
        </w:rPr>
      </w:pPr>
      <w:proofErr w:type="spellStart"/>
      <w:r w:rsidRPr="001E07F1">
        <w:rPr>
          <w:sz w:val="18"/>
          <w:szCs w:val="18"/>
        </w:rPr>
        <w:t>listen_tcp</w:t>
      </w:r>
      <w:proofErr w:type="spellEnd"/>
      <w:r w:rsidRPr="001E07F1">
        <w:rPr>
          <w:sz w:val="18"/>
          <w:szCs w:val="18"/>
        </w:rPr>
        <w:t xml:space="preserve"> = 1</w:t>
      </w:r>
    </w:p>
    <w:p w14:paraId="2E618CA4" w14:textId="77777777" w:rsidR="001E07F1" w:rsidRPr="001E07F1" w:rsidRDefault="001E07F1" w:rsidP="001E07F1">
      <w:pPr>
        <w:spacing w:line="240" w:lineRule="auto"/>
        <w:ind w:left="720"/>
        <w:rPr>
          <w:sz w:val="18"/>
          <w:szCs w:val="18"/>
        </w:rPr>
      </w:pPr>
      <w:proofErr w:type="spellStart"/>
      <w:r w:rsidRPr="001E07F1">
        <w:rPr>
          <w:sz w:val="18"/>
          <w:szCs w:val="18"/>
        </w:rPr>
        <w:t>tcp_port</w:t>
      </w:r>
      <w:proofErr w:type="spellEnd"/>
      <w:r w:rsidRPr="001E07F1">
        <w:rPr>
          <w:sz w:val="18"/>
          <w:szCs w:val="18"/>
        </w:rPr>
        <w:t xml:space="preserve"> = "16509"</w:t>
      </w:r>
    </w:p>
    <w:p w14:paraId="6F5D3BDA" w14:textId="77777777" w:rsidR="001E07F1" w:rsidRPr="001E07F1" w:rsidRDefault="001E07F1" w:rsidP="001E07F1">
      <w:pPr>
        <w:spacing w:line="240" w:lineRule="auto"/>
        <w:ind w:left="720"/>
        <w:rPr>
          <w:sz w:val="18"/>
          <w:szCs w:val="18"/>
        </w:rPr>
      </w:pPr>
      <w:proofErr w:type="spellStart"/>
      <w:r w:rsidRPr="001E07F1">
        <w:rPr>
          <w:sz w:val="18"/>
          <w:szCs w:val="18"/>
        </w:rPr>
        <w:t>auth_tcp</w:t>
      </w:r>
      <w:proofErr w:type="spellEnd"/>
      <w:r w:rsidRPr="001E07F1">
        <w:rPr>
          <w:sz w:val="18"/>
          <w:szCs w:val="18"/>
        </w:rPr>
        <w:t xml:space="preserve"> = "none"</w:t>
      </w:r>
    </w:p>
    <w:p w14:paraId="68A972D0" w14:textId="680E526A" w:rsidR="001E07F1" w:rsidRPr="001E07F1" w:rsidRDefault="001E07F1" w:rsidP="001E07F1">
      <w:pPr>
        <w:spacing w:line="240" w:lineRule="auto"/>
        <w:ind w:left="720"/>
      </w:pPr>
      <w:proofErr w:type="spellStart"/>
      <w:r w:rsidRPr="001E07F1">
        <w:rPr>
          <w:sz w:val="18"/>
          <w:szCs w:val="18"/>
        </w:rPr>
        <w:t>mdns_adv</w:t>
      </w:r>
      <w:proofErr w:type="spellEnd"/>
      <w:r w:rsidRPr="001E07F1">
        <w:rPr>
          <w:sz w:val="18"/>
          <w:szCs w:val="18"/>
        </w:rPr>
        <w:t xml:space="preserve"> = 0</w:t>
      </w:r>
    </w:p>
    <w:p w14:paraId="71ADF633" w14:textId="1DC3D6BD" w:rsidR="00E728E8" w:rsidRDefault="00E728E8" w:rsidP="001E07F1"/>
    <w:p w14:paraId="7D11C482" w14:textId="51DE5738" w:rsidR="001E07F1" w:rsidRDefault="001E07F1" w:rsidP="001E07F1">
      <w:r>
        <w:t xml:space="preserve">Then, edit the </w:t>
      </w:r>
      <w:r>
        <w:rPr>
          <w:b/>
        </w:rPr>
        <w:t>/etc/sysconfig/</w:t>
      </w:r>
      <w:proofErr w:type="spellStart"/>
      <w:r>
        <w:rPr>
          <w:b/>
        </w:rPr>
        <w:t>libvirtd</w:t>
      </w:r>
      <w:proofErr w:type="spellEnd"/>
      <w:r>
        <w:t xml:space="preserve"> file and uncomment </w:t>
      </w:r>
      <w:r w:rsidRPr="001E07F1">
        <w:rPr>
          <w:b/>
        </w:rPr>
        <w:t>#LIBVIRTD_ARGS="--listen</w:t>
      </w:r>
      <w:r>
        <w:rPr>
          <w:b/>
        </w:rPr>
        <w:t>"</w:t>
      </w:r>
      <w:r>
        <w:t xml:space="preserve"> line.</w:t>
      </w:r>
    </w:p>
    <w:p w14:paraId="7B9302C6" w14:textId="6EF0E102" w:rsidR="001E07F1" w:rsidRDefault="001E07F1" w:rsidP="001E07F1">
      <w:r>
        <w:t xml:space="preserve">Finally, edit the </w:t>
      </w:r>
      <w:r w:rsidRPr="001E07F1">
        <w:rPr>
          <w:b/>
        </w:rPr>
        <w:t>/etc/</w:t>
      </w:r>
      <w:proofErr w:type="spellStart"/>
      <w:r w:rsidRPr="001E07F1">
        <w:rPr>
          <w:b/>
        </w:rPr>
        <w:t>libvirt</w:t>
      </w:r>
      <w:proofErr w:type="spellEnd"/>
      <w:r w:rsidRPr="001E07F1">
        <w:rPr>
          <w:b/>
        </w:rPr>
        <w:t>/</w:t>
      </w:r>
      <w:proofErr w:type="spellStart"/>
      <w:r w:rsidRPr="001E07F1">
        <w:rPr>
          <w:b/>
        </w:rPr>
        <w:t>qemu.conf</w:t>
      </w:r>
      <w:proofErr w:type="spellEnd"/>
      <w:r>
        <w:rPr>
          <w:b/>
        </w:rPr>
        <w:t xml:space="preserve"> </w:t>
      </w:r>
      <w:r>
        <w:t>file</w:t>
      </w:r>
      <w:r w:rsidRPr="001E07F1">
        <w:rPr>
          <w:b/>
        </w:rPr>
        <w:t xml:space="preserve"> </w:t>
      </w:r>
      <w:r>
        <w:t xml:space="preserve">and uncomment the line </w:t>
      </w:r>
      <w:proofErr w:type="spellStart"/>
      <w:r w:rsidRPr="001E07F1">
        <w:rPr>
          <w:b/>
        </w:rPr>
        <w:t>vnc_listen</w:t>
      </w:r>
      <w:proofErr w:type="spellEnd"/>
      <w:r w:rsidRPr="001E07F1">
        <w:rPr>
          <w:b/>
        </w:rPr>
        <w:t>=0.0.0.0</w:t>
      </w:r>
      <w:r>
        <w:rPr>
          <w:b/>
        </w:rPr>
        <w:t xml:space="preserve"> </w:t>
      </w:r>
      <w:r>
        <w:t>and then reboot the machine.</w:t>
      </w:r>
    </w:p>
    <w:p w14:paraId="0162790C" w14:textId="77777777" w:rsidR="00A02913" w:rsidRDefault="001E07F1" w:rsidP="001E07F1">
      <w:r>
        <w:lastRenderedPageBreak/>
        <w:t xml:space="preserve">Now that everything installed, we will need to check once more to make sure our vital services are running and operational. The agent sometimes is not enabled by default, so be sure to enable and start the service and then reboot to verify. Some services you should check with the following commands: </w:t>
      </w:r>
      <w:r>
        <w:rPr>
          <w:b/>
        </w:rPr>
        <w:t xml:space="preserve">systemctl status [x] </w:t>
      </w:r>
      <w:r>
        <w:t xml:space="preserve">with </w:t>
      </w:r>
      <w:r>
        <w:rPr>
          <w:b/>
        </w:rPr>
        <w:t>x</w:t>
      </w:r>
      <w:r>
        <w:t xml:space="preserve"> being </w:t>
      </w:r>
      <w:proofErr w:type="spellStart"/>
      <w:r w:rsidRPr="001E07F1">
        <w:rPr>
          <w:b/>
        </w:rPr>
        <w:t>libvirtd</w:t>
      </w:r>
      <w:proofErr w:type="spellEnd"/>
      <w:r>
        <w:t xml:space="preserve">, </w:t>
      </w:r>
      <w:r w:rsidRPr="001E07F1">
        <w:rPr>
          <w:b/>
        </w:rPr>
        <w:t>cloudstack-management</w:t>
      </w:r>
      <w:r>
        <w:t xml:space="preserve">, </w:t>
      </w:r>
      <w:r w:rsidRPr="001E07F1">
        <w:rPr>
          <w:b/>
        </w:rPr>
        <w:t>cloudstack-agent</w:t>
      </w:r>
      <w:r>
        <w:t xml:space="preserve">, </w:t>
      </w:r>
      <w:r w:rsidRPr="001E07F1">
        <w:rPr>
          <w:b/>
        </w:rPr>
        <w:t>network</w:t>
      </w:r>
      <w:r>
        <w:t xml:space="preserve">, </w:t>
      </w:r>
      <w:proofErr w:type="spellStart"/>
      <w:r w:rsidRPr="001E07F1">
        <w:rPr>
          <w:b/>
        </w:rPr>
        <w:t>NetworkManager</w:t>
      </w:r>
      <w:proofErr w:type="spellEnd"/>
      <w:r>
        <w:t xml:space="preserve">, and </w:t>
      </w:r>
      <w:proofErr w:type="spellStart"/>
      <w:r w:rsidR="00A02913">
        <w:rPr>
          <w:b/>
        </w:rPr>
        <w:t>nfs</w:t>
      </w:r>
      <w:proofErr w:type="spellEnd"/>
      <w:r>
        <w:t>.</w:t>
      </w:r>
    </w:p>
    <w:p w14:paraId="68606F7E" w14:textId="2EC15A14" w:rsidR="001E07F1" w:rsidRDefault="001E07F1" w:rsidP="001E07F1">
      <w:r>
        <w:t xml:space="preserve">It will also be wise to run the command </w:t>
      </w:r>
      <w:proofErr w:type="spellStart"/>
      <w:r>
        <w:rPr>
          <w:b/>
        </w:rPr>
        <w:t>journalctl</w:t>
      </w:r>
      <w:proofErr w:type="spellEnd"/>
      <w:r>
        <w:rPr>
          <w:b/>
        </w:rPr>
        <w:t xml:space="preserve"> -</w:t>
      </w:r>
      <w:proofErr w:type="spellStart"/>
      <w:r>
        <w:rPr>
          <w:b/>
        </w:rPr>
        <w:t>xe</w:t>
      </w:r>
      <w:proofErr w:type="spellEnd"/>
      <w:r>
        <w:t xml:space="preserve"> to check for additional problems. Errors should be addressed before configuration. An error concerning SSL can generally be ignored until after configuration is complete.</w:t>
      </w:r>
    </w:p>
    <w:p w14:paraId="58EA0E40" w14:textId="46A25E2A" w:rsidR="005F04EA" w:rsidRDefault="005F04EA" w:rsidP="007B5EF9">
      <w:pPr>
        <w:pStyle w:val="Heading1"/>
      </w:pPr>
      <w:bookmarkStart w:id="3" w:name="_Toc67912579"/>
      <w:r>
        <w:t>Config</w:t>
      </w:r>
      <w:r w:rsidR="007B5EF9">
        <w:t>uration</w:t>
      </w:r>
      <w:bookmarkEnd w:id="3"/>
    </w:p>
    <w:p w14:paraId="5E034853" w14:textId="77777777" w:rsidR="007B5EF9" w:rsidRPr="007B5EF9" w:rsidRDefault="007B5EF9" w:rsidP="007B5EF9"/>
    <w:p w14:paraId="78E9ECC4" w14:textId="466CD9C8" w:rsidR="001E07F1" w:rsidRDefault="001E07F1" w:rsidP="001E07F1">
      <w:r>
        <w:t xml:space="preserve">You can now access your client by going into your browser, and in the search bar, typing in the url: </w:t>
      </w:r>
      <w:hyperlink w:history="1">
        <w:r w:rsidRPr="006241F8">
          <w:rPr>
            <w:rStyle w:val="Hyperlink"/>
          </w:rPr>
          <w:t>http://&lt;yourIPAddress&gt;:8080/client</w:t>
        </w:r>
      </w:hyperlink>
    </w:p>
    <w:p w14:paraId="33481DDB" w14:textId="766C64AB" w:rsidR="001E07F1" w:rsidRDefault="001E07F1" w:rsidP="001E07F1">
      <w:r>
        <w:t xml:space="preserve">Your login username should be </w:t>
      </w:r>
      <w:r w:rsidRPr="001E07F1">
        <w:rPr>
          <w:b/>
        </w:rPr>
        <w:t>admin</w:t>
      </w:r>
      <w:r>
        <w:t xml:space="preserve">, and your password should be </w:t>
      </w:r>
      <w:r w:rsidRPr="001E07F1">
        <w:rPr>
          <w:b/>
        </w:rPr>
        <w:t>password</w:t>
      </w:r>
      <w:r>
        <w:t>.</w:t>
      </w:r>
    </w:p>
    <w:p w14:paraId="375EDB13" w14:textId="0B4D5B7A" w:rsidR="00443403" w:rsidRPr="00443403" w:rsidRDefault="00443403" w:rsidP="001E07F1">
      <w:r>
        <w:t xml:space="preserve">When inside of the interface, click on </w:t>
      </w:r>
      <w:r>
        <w:rPr>
          <w:b/>
        </w:rPr>
        <w:t>continue with installation</w:t>
      </w:r>
      <w:r>
        <w:t xml:space="preserve">. It will ask for you to change your username and password. Do so and proceed. It is recommended you take a look at </w:t>
      </w:r>
      <w:r w:rsidRPr="007B5EF9">
        <w:rPr>
          <w:b/>
        </w:rPr>
        <w:t xml:space="preserve">[Cloudstack Configuration] </w:t>
      </w:r>
      <w:r>
        <w:t xml:space="preserve">in </w:t>
      </w:r>
      <w:r>
        <w:rPr>
          <w:b/>
        </w:rPr>
        <w:t>resources</w:t>
      </w:r>
      <w:r>
        <w:t xml:space="preserve"> for information on how you will want to configure your Cloudstack Install. </w:t>
      </w:r>
    </w:p>
    <w:p w14:paraId="3DC02C08" w14:textId="77777777" w:rsidR="00443403" w:rsidRDefault="00443403" w:rsidP="001E07F1">
      <w:r>
        <w:t xml:space="preserve">It will first ask you if you would like to create a security group. </w:t>
      </w:r>
    </w:p>
    <w:p w14:paraId="61753FAA" w14:textId="0A3C1361" w:rsidR="00443403" w:rsidRPr="00443403" w:rsidRDefault="00443403" w:rsidP="001E07F1">
      <w:pPr>
        <w:rPr>
          <w:i/>
        </w:rPr>
      </w:pPr>
      <w:r w:rsidRPr="00443403">
        <w:rPr>
          <w:i/>
        </w:rPr>
        <w:t>"Guest isolation can be provided through layer-3 means such as security groups (IP address source filtering)."</w:t>
      </w:r>
    </w:p>
    <w:p w14:paraId="49B8E563" w14:textId="68B65891" w:rsidR="00565ABD" w:rsidRDefault="00443403" w:rsidP="001E07F1">
      <w:r>
        <w:t xml:space="preserve">For this installation, I have elected to </w:t>
      </w:r>
      <w:r w:rsidR="00FC753F">
        <w:rPr>
          <w:b/>
        </w:rPr>
        <w:t xml:space="preserve">not </w:t>
      </w:r>
      <w:r w:rsidRPr="00FC753F">
        <w:t>enable</w:t>
      </w:r>
      <w:r>
        <w:t xml:space="preserve"> a security group. Clicking continue, CloudStack will ask you to define a </w:t>
      </w:r>
      <w:r w:rsidRPr="00565ABD">
        <w:rPr>
          <w:b/>
        </w:rPr>
        <w:t>Zone</w:t>
      </w:r>
      <w:r>
        <w:t xml:space="preserve">. </w:t>
      </w:r>
      <w:r w:rsidR="00565ABD">
        <w:t>Required fields are the name, IPv4 DNS1, Internal DNS 1, and Hypervisor.</w:t>
      </w:r>
    </w:p>
    <w:p w14:paraId="77E39956" w14:textId="318A4F6C" w:rsidR="007B5EF9" w:rsidRDefault="00516E37" w:rsidP="007B5EF9">
      <w:pPr>
        <w:keepNext/>
      </w:pPr>
      <w:r>
        <w:rPr>
          <w:noProof/>
        </w:rPr>
        <w:lastRenderedPageBreak/>
        <w:drawing>
          <wp:inline distT="0" distB="0" distL="0" distR="0" wp14:anchorId="1333C2FB" wp14:editId="5090C6C2">
            <wp:extent cx="3511550" cy="405305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7569" cy="4059998"/>
                    </a:xfrm>
                    <a:prstGeom prst="rect">
                      <a:avLst/>
                    </a:prstGeom>
                    <a:noFill/>
                    <a:ln>
                      <a:noFill/>
                    </a:ln>
                  </pic:spPr>
                </pic:pic>
              </a:graphicData>
            </a:graphic>
          </wp:inline>
        </w:drawing>
      </w:r>
    </w:p>
    <w:p w14:paraId="3C6D265F" w14:textId="070AE1D1" w:rsidR="00565ABD" w:rsidRDefault="007B5EF9" w:rsidP="007B5EF9">
      <w:pPr>
        <w:pStyle w:val="Caption"/>
      </w:pPr>
      <w:r>
        <w:t xml:space="preserve">Figure </w:t>
      </w:r>
      <w:r w:rsidR="0049410A">
        <w:fldChar w:fldCharType="begin"/>
      </w:r>
      <w:r w:rsidR="0049410A">
        <w:instrText xml:space="preserve"> SEQ Figure \* ARABIC </w:instrText>
      </w:r>
      <w:r w:rsidR="0049410A">
        <w:fldChar w:fldCharType="separate"/>
      </w:r>
      <w:r w:rsidR="00DF56B4">
        <w:rPr>
          <w:noProof/>
        </w:rPr>
        <w:t>11</w:t>
      </w:r>
      <w:r w:rsidR="0049410A">
        <w:rPr>
          <w:noProof/>
        </w:rPr>
        <w:fldChar w:fldCharType="end"/>
      </w:r>
      <w:r>
        <w:t>, Zone Config</w:t>
      </w:r>
    </w:p>
    <w:p w14:paraId="6F51634E" w14:textId="77777777" w:rsidR="007B5EF9" w:rsidRDefault="007B5EF9" w:rsidP="001E07F1"/>
    <w:p w14:paraId="18C84DB7" w14:textId="7940392B" w:rsidR="007B5EF9" w:rsidRDefault="00565ABD" w:rsidP="001E07F1">
      <w:r>
        <w:t>Under network, you can leave your Physical Network as default, as shown in Figure 1</w:t>
      </w:r>
      <w:r w:rsidR="00E57C9D">
        <w:t>2</w:t>
      </w:r>
      <w:r>
        <w:t>.</w:t>
      </w:r>
    </w:p>
    <w:p w14:paraId="7E8AC2C1" w14:textId="5A32B523" w:rsidR="007B5EF9" w:rsidRDefault="00FC753F" w:rsidP="007B5EF9">
      <w:pPr>
        <w:keepNext/>
      </w:pPr>
      <w:r>
        <w:rPr>
          <w:noProof/>
        </w:rPr>
        <w:drawing>
          <wp:inline distT="0" distB="0" distL="0" distR="0" wp14:anchorId="665BE1CB" wp14:editId="49B1C2AD">
            <wp:extent cx="3181350" cy="247562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hysical netwo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9699" cy="2482125"/>
                    </a:xfrm>
                    <a:prstGeom prst="rect">
                      <a:avLst/>
                    </a:prstGeom>
                  </pic:spPr>
                </pic:pic>
              </a:graphicData>
            </a:graphic>
          </wp:inline>
        </w:drawing>
      </w:r>
    </w:p>
    <w:p w14:paraId="7E21FEDD" w14:textId="47B82EBA" w:rsidR="007B5EF9" w:rsidRDefault="007B5EF9" w:rsidP="007B5EF9">
      <w:pPr>
        <w:pStyle w:val="Caption"/>
      </w:pPr>
      <w:r>
        <w:t xml:space="preserve">Figure </w:t>
      </w:r>
      <w:r w:rsidR="0049410A">
        <w:fldChar w:fldCharType="begin"/>
      </w:r>
      <w:r w:rsidR="0049410A">
        <w:instrText xml:space="preserve"> SEQ Figure \* ARABIC </w:instrText>
      </w:r>
      <w:r w:rsidR="0049410A">
        <w:fldChar w:fldCharType="separate"/>
      </w:r>
      <w:r w:rsidR="00DF56B4">
        <w:rPr>
          <w:noProof/>
        </w:rPr>
        <w:t>12</w:t>
      </w:r>
      <w:r w:rsidR="0049410A">
        <w:rPr>
          <w:noProof/>
        </w:rPr>
        <w:fldChar w:fldCharType="end"/>
      </w:r>
      <w:r>
        <w:t>, Physical Network</w:t>
      </w:r>
    </w:p>
    <w:p w14:paraId="2CAB72AF" w14:textId="77777777" w:rsidR="00E57C9D" w:rsidRDefault="00E57C9D" w:rsidP="00565ABD"/>
    <w:p w14:paraId="71BBEDC8" w14:textId="5F828169" w:rsidR="00FC753F" w:rsidRDefault="00FC753F" w:rsidP="00565ABD">
      <w:r>
        <w:lastRenderedPageBreak/>
        <w:t>You will then be asked to configure your public traffic. Fill in the information similarly to Figure 1</w:t>
      </w:r>
      <w:r w:rsidR="00ED3E94">
        <w:t>3</w:t>
      </w:r>
      <w:r>
        <w:t>.</w:t>
      </w:r>
    </w:p>
    <w:p w14:paraId="3027CF66" w14:textId="0DAEDB12" w:rsidR="00FC753F" w:rsidRDefault="00DD1F52" w:rsidP="00FC753F">
      <w:pPr>
        <w:keepNext/>
      </w:pPr>
      <w:r>
        <w:rPr>
          <w:noProof/>
        </w:rPr>
        <w:drawing>
          <wp:inline distT="0" distB="0" distL="0" distR="0" wp14:anchorId="0817062D" wp14:editId="68142B80">
            <wp:extent cx="3390900" cy="2607298"/>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7004" cy="2611991"/>
                    </a:xfrm>
                    <a:prstGeom prst="rect">
                      <a:avLst/>
                    </a:prstGeom>
                  </pic:spPr>
                </pic:pic>
              </a:graphicData>
            </a:graphic>
          </wp:inline>
        </w:drawing>
      </w:r>
    </w:p>
    <w:p w14:paraId="498243BE" w14:textId="3E3F5641" w:rsidR="00FC753F" w:rsidRDefault="00FC753F" w:rsidP="00FC753F">
      <w:pPr>
        <w:pStyle w:val="Caption"/>
      </w:pPr>
      <w:r>
        <w:t xml:space="preserve">Figure </w:t>
      </w:r>
      <w:r w:rsidR="0049410A">
        <w:fldChar w:fldCharType="begin"/>
      </w:r>
      <w:r w:rsidR="0049410A">
        <w:instrText xml:space="preserve"> SEQ Figure \* ARABIC </w:instrText>
      </w:r>
      <w:r w:rsidR="0049410A">
        <w:fldChar w:fldCharType="separate"/>
      </w:r>
      <w:r w:rsidR="00DF56B4">
        <w:rPr>
          <w:noProof/>
        </w:rPr>
        <w:t>13</w:t>
      </w:r>
      <w:r w:rsidR="0049410A">
        <w:rPr>
          <w:noProof/>
        </w:rPr>
        <w:fldChar w:fldCharType="end"/>
      </w:r>
      <w:r>
        <w:t>, Public Traffic</w:t>
      </w:r>
    </w:p>
    <w:p w14:paraId="6F8709A8" w14:textId="77777777" w:rsidR="00FC753F" w:rsidRPr="00FC753F" w:rsidRDefault="00FC753F" w:rsidP="00FC753F"/>
    <w:p w14:paraId="4957E034" w14:textId="058F0151" w:rsidR="00565ABD" w:rsidRDefault="007B5EF9" w:rsidP="00565ABD">
      <w:r>
        <w:t>Then configure your pod. Select the range of</w:t>
      </w:r>
      <w:r w:rsidR="004E0CAC">
        <w:t xml:space="preserve"> reserved system IP's as shown in Figure 1</w:t>
      </w:r>
      <w:r w:rsidR="00C84955">
        <w:t>4</w:t>
      </w:r>
      <w:r w:rsidR="004E0CAC">
        <w:t>.</w:t>
      </w:r>
    </w:p>
    <w:p w14:paraId="72724496" w14:textId="50561550" w:rsidR="004E0CAC" w:rsidRDefault="00030E0A" w:rsidP="004E0CAC">
      <w:pPr>
        <w:keepNext/>
      </w:pPr>
      <w:r>
        <w:rPr>
          <w:noProof/>
        </w:rPr>
        <w:drawing>
          <wp:inline distT="0" distB="0" distL="0" distR="0" wp14:anchorId="117C8731" wp14:editId="7648736F">
            <wp:extent cx="3932255" cy="3092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045" cy="3122956"/>
                    </a:xfrm>
                    <a:prstGeom prst="rect">
                      <a:avLst/>
                    </a:prstGeom>
                  </pic:spPr>
                </pic:pic>
              </a:graphicData>
            </a:graphic>
          </wp:inline>
        </w:drawing>
      </w:r>
    </w:p>
    <w:p w14:paraId="40240CFA" w14:textId="2CDC9BF4" w:rsidR="004E0CAC" w:rsidRDefault="004E0CAC" w:rsidP="004E0CAC">
      <w:pPr>
        <w:pStyle w:val="Caption"/>
      </w:pPr>
      <w:r>
        <w:t xml:space="preserve">Figure </w:t>
      </w:r>
      <w:r w:rsidR="0049410A">
        <w:fldChar w:fldCharType="begin"/>
      </w:r>
      <w:r w:rsidR="0049410A">
        <w:instrText xml:space="preserve"> SEQ Figure \* ARABIC </w:instrText>
      </w:r>
      <w:r w:rsidR="0049410A">
        <w:fldChar w:fldCharType="separate"/>
      </w:r>
      <w:r w:rsidR="00DF56B4">
        <w:rPr>
          <w:noProof/>
        </w:rPr>
        <w:t>14</w:t>
      </w:r>
      <w:r w:rsidR="0049410A">
        <w:rPr>
          <w:noProof/>
        </w:rPr>
        <w:fldChar w:fldCharType="end"/>
      </w:r>
      <w:r>
        <w:t>, Pod Config</w:t>
      </w:r>
    </w:p>
    <w:p w14:paraId="00835F07" w14:textId="4AE14F3B" w:rsidR="004E0CAC" w:rsidRDefault="004E0CAC" w:rsidP="004E0CAC"/>
    <w:p w14:paraId="40A97369" w14:textId="4E4C405E" w:rsidR="004E0CAC" w:rsidRDefault="004E0CAC" w:rsidP="004E0CAC">
      <w:r>
        <w:t>Then, configure your guest network as so:</w:t>
      </w:r>
    </w:p>
    <w:p w14:paraId="1A075062" w14:textId="77777777" w:rsidR="00FC753F" w:rsidRDefault="00FC753F" w:rsidP="004E0CAC"/>
    <w:p w14:paraId="0ACD5494" w14:textId="0138E8AB" w:rsidR="00FC753F" w:rsidRDefault="00FC753F" w:rsidP="004E0CAC">
      <w:r>
        <w:lastRenderedPageBreak/>
        <w:t xml:space="preserve">After configuring your guest network, CloudStack will ask you for your VLAN range. I used the </w:t>
      </w:r>
      <w:proofErr w:type="spellStart"/>
      <w:r>
        <w:t>vlan</w:t>
      </w:r>
      <w:proofErr w:type="spellEnd"/>
      <w:r>
        <w:t xml:space="preserve"> range of 700-900 as shown in Figure 15:</w:t>
      </w:r>
    </w:p>
    <w:p w14:paraId="3E336FD3" w14:textId="77777777" w:rsidR="00FC753F" w:rsidRDefault="00FC753F" w:rsidP="00FC753F">
      <w:pPr>
        <w:keepNext/>
      </w:pPr>
      <w:r>
        <w:rPr>
          <w:noProof/>
        </w:rPr>
        <w:drawing>
          <wp:inline distT="0" distB="0" distL="0" distR="0" wp14:anchorId="184C7F54" wp14:editId="3EFC0331">
            <wp:extent cx="4064000" cy="284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419" cy="2847193"/>
                    </a:xfrm>
                    <a:prstGeom prst="rect">
                      <a:avLst/>
                    </a:prstGeom>
                  </pic:spPr>
                </pic:pic>
              </a:graphicData>
            </a:graphic>
          </wp:inline>
        </w:drawing>
      </w:r>
    </w:p>
    <w:p w14:paraId="7F42A004" w14:textId="35BEB609" w:rsidR="00FC753F" w:rsidRDefault="00FC753F" w:rsidP="00FC753F">
      <w:pPr>
        <w:pStyle w:val="Caption"/>
      </w:pPr>
      <w:r>
        <w:t xml:space="preserve">Figure </w:t>
      </w:r>
      <w:r w:rsidR="00C84955">
        <w:t>15</w:t>
      </w:r>
      <w:r>
        <w:t xml:space="preserve">, </w:t>
      </w:r>
      <w:proofErr w:type="spellStart"/>
      <w:r>
        <w:t>Vlan</w:t>
      </w:r>
      <w:proofErr w:type="spellEnd"/>
      <w:r>
        <w:t xml:space="preserve"> Range</w:t>
      </w:r>
    </w:p>
    <w:p w14:paraId="4C0B5C07" w14:textId="77777777" w:rsidR="005D357F" w:rsidRDefault="005D357F" w:rsidP="004E0CAC"/>
    <w:p w14:paraId="021BEFAC" w14:textId="6BD7ACC1" w:rsidR="00030E0A" w:rsidRDefault="004E0CAC" w:rsidP="004E0CAC">
      <w:r>
        <w:t xml:space="preserve">Click next and then give your Cluster a name. </w:t>
      </w:r>
    </w:p>
    <w:p w14:paraId="627395AF" w14:textId="7BF5CE42" w:rsidR="004E0CAC" w:rsidRDefault="004E0CAC" w:rsidP="004E0CAC">
      <w:r>
        <w:t>Give your host the name of your host IP address, followed by the login of root / password</w:t>
      </w:r>
      <w:r w:rsidR="00084DE9">
        <w:t xml:space="preserve"> of the root user on your host</w:t>
      </w:r>
      <w:r>
        <w:t>, as shown in Figure 1</w:t>
      </w:r>
      <w:r w:rsidR="00516E37">
        <w:t>6</w:t>
      </w:r>
      <w:r>
        <w:t xml:space="preserve">. </w:t>
      </w:r>
    </w:p>
    <w:p w14:paraId="5796B092" w14:textId="77777777" w:rsidR="004E0CAC" w:rsidRDefault="004E0CAC" w:rsidP="004E0CAC">
      <w:pPr>
        <w:keepNext/>
      </w:pPr>
      <w:r>
        <w:rPr>
          <w:noProof/>
        </w:rPr>
        <w:drawing>
          <wp:inline distT="0" distB="0" distL="0" distR="0" wp14:anchorId="2AD4E30F" wp14:editId="0D0E87D5">
            <wp:extent cx="3701260" cy="294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4281" cy="2966280"/>
                    </a:xfrm>
                    <a:prstGeom prst="rect">
                      <a:avLst/>
                    </a:prstGeom>
                  </pic:spPr>
                </pic:pic>
              </a:graphicData>
            </a:graphic>
          </wp:inline>
        </w:drawing>
      </w:r>
    </w:p>
    <w:p w14:paraId="465D9C0E" w14:textId="00E65C92" w:rsidR="004E0CAC" w:rsidRDefault="004E0CAC" w:rsidP="004E0CAC">
      <w:pPr>
        <w:pStyle w:val="Caption"/>
      </w:pPr>
      <w:r>
        <w:t>Figure</w:t>
      </w:r>
      <w:r w:rsidR="00C84955">
        <w:t xml:space="preserve"> 16</w:t>
      </w:r>
      <w:r>
        <w:t>, Host Config</w:t>
      </w:r>
    </w:p>
    <w:p w14:paraId="4C12AEEB" w14:textId="03CD4DCF" w:rsidR="004E0CAC" w:rsidRDefault="004E0CAC" w:rsidP="004E0CAC"/>
    <w:p w14:paraId="36D2757E" w14:textId="650F98DA" w:rsidR="00084DE9" w:rsidRDefault="004E0CAC" w:rsidP="00C424FA">
      <w:r>
        <w:lastRenderedPageBreak/>
        <w:t xml:space="preserve">Then, configure your primary </w:t>
      </w:r>
      <w:r w:rsidR="00084DE9">
        <w:t xml:space="preserve">storage as </w:t>
      </w:r>
      <w:r>
        <w:t>shown in Figure 1</w:t>
      </w:r>
      <w:r w:rsidR="00C424FA">
        <w:t>8</w:t>
      </w:r>
      <w:r>
        <w:t>.</w:t>
      </w:r>
      <w:r w:rsidR="00084DE9">
        <w:t xml:space="preserve"> Be sure to select </w:t>
      </w:r>
      <w:proofErr w:type="spellStart"/>
      <w:r w:rsidR="00084DE9">
        <w:rPr>
          <w:b/>
        </w:rPr>
        <w:t>nfs</w:t>
      </w:r>
      <w:proofErr w:type="spellEnd"/>
      <w:r w:rsidR="00084DE9">
        <w:t xml:space="preserve"> as the protocol. The server is the host IP address, and the path is the </w:t>
      </w:r>
      <w:r w:rsidR="00084DE9">
        <w:rPr>
          <w:b/>
        </w:rPr>
        <w:t>/export/</w:t>
      </w:r>
      <w:r w:rsidR="00084DE9">
        <w:t xml:space="preserve"> directories we made earlier. Do the same for your secondary storage, substituting secondary for primary.</w:t>
      </w:r>
      <w:r w:rsidR="00084DE9">
        <w:rPr>
          <w:noProof/>
        </w:rPr>
        <w:drawing>
          <wp:inline distT="0" distB="0" distL="0" distR="0" wp14:anchorId="3FE54222" wp14:editId="20C78C29">
            <wp:extent cx="3824975" cy="31813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9432" cy="3193375"/>
                    </a:xfrm>
                    <a:prstGeom prst="rect">
                      <a:avLst/>
                    </a:prstGeom>
                  </pic:spPr>
                </pic:pic>
              </a:graphicData>
            </a:graphic>
          </wp:inline>
        </w:drawing>
      </w:r>
    </w:p>
    <w:p w14:paraId="043D32EC" w14:textId="374FDBF9" w:rsidR="00084DE9" w:rsidRDefault="00084DE9" w:rsidP="00084DE9">
      <w:pPr>
        <w:pStyle w:val="Caption"/>
      </w:pPr>
      <w:r>
        <w:t xml:space="preserve">Figure </w:t>
      </w:r>
      <w:r w:rsidR="005D357F">
        <w:t>17</w:t>
      </w:r>
      <w:r>
        <w:t>, Storage Config</w:t>
      </w:r>
    </w:p>
    <w:p w14:paraId="4E0C5B2B" w14:textId="77777777" w:rsidR="005D357F" w:rsidRPr="005D357F" w:rsidRDefault="005D357F" w:rsidP="005D357F"/>
    <w:p w14:paraId="7B62F9C8" w14:textId="65B23A91" w:rsidR="00565ABD" w:rsidRDefault="00C424FA" w:rsidP="001E07F1">
      <w:r>
        <w:t>Once done, hit install. If you encounter any errors, verify that your iptables are configured correctly. Wait a few minutes for everything to initialize before configuring CloudStack.</w:t>
      </w:r>
      <w:r w:rsidR="00565ABD">
        <w:t xml:space="preserve"> </w:t>
      </w:r>
      <w:r w:rsidR="00CC23E8">
        <w:t xml:space="preserve">Test your connection by navigating to </w:t>
      </w:r>
      <w:r w:rsidR="00CC23E8">
        <w:rPr>
          <w:b/>
        </w:rPr>
        <w:t>infrastructure</w:t>
      </w:r>
      <w:r w:rsidR="00CC23E8">
        <w:t xml:space="preserve"> and clicking on your </w:t>
      </w:r>
      <w:proofErr w:type="spellStart"/>
      <w:r w:rsidR="00CC23E8">
        <w:rPr>
          <w:b/>
        </w:rPr>
        <w:t>secondarystoragevm</w:t>
      </w:r>
      <w:proofErr w:type="spellEnd"/>
      <w:r w:rsidR="00CC23E8">
        <w:t>. If it is up and running, and you are able to connect to it, then you should have an operational installation. It will also be good practice to run the health check as stated in note 5.</w:t>
      </w:r>
      <w:r w:rsidR="00ED1F9D">
        <w:t xml:space="preserve"> </w:t>
      </w:r>
    </w:p>
    <w:p w14:paraId="1B4D3202" w14:textId="246327E1" w:rsidR="00ED1F9D" w:rsidRPr="00ED1F9D" w:rsidRDefault="00ED1F9D" w:rsidP="001E07F1">
      <w:r>
        <w:t xml:space="preserve">At this stage, you have completed your installation. Please see </w:t>
      </w:r>
      <w:r>
        <w:rPr>
          <w:b/>
        </w:rPr>
        <w:t>results</w:t>
      </w:r>
      <w:r>
        <w:t xml:space="preserve"> or proceed to the next section for some tips on utilizing Apache CloudStack.</w:t>
      </w:r>
    </w:p>
    <w:p w14:paraId="5C7F1AA1" w14:textId="4A217587" w:rsidR="00742CF1" w:rsidRDefault="00ED1F9D" w:rsidP="00742CF1">
      <w:pPr>
        <w:pStyle w:val="Heading1"/>
      </w:pPr>
      <w:bookmarkStart w:id="4" w:name="_Toc67912580"/>
      <w:r>
        <w:t>Usage Tips</w:t>
      </w:r>
      <w:bookmarkEnd w:id="4"/>
    </w:p>
    <w:p w14:paraId="00A6924A" w14:textId="77777777" w:rsidR="00ED1F9D" w:rsidRPr="00ED1F9D" w:rsidRDefault="00ED1F9D" w:rsidP="00ED1F9D"/>
    <w:p w14:paraId="4485A8F9" w14:textId="7CA46772" w:rsidR="00ED1F9D" w:rsidRPr="00ED1F9D" w:rsidRDefault="00ED1F9D" w:rsidP="00F504E7">
      <w:pPr>
        <w:pStyle w:val="Heading2"/>
      </w:pPr>
      <w:bookmarkStart w:id="5" w:name="_Toc67912581"/>
      <w:r>
        <w:t>Creating a Virtual Private Cloud</w:t>
      </w:r>
      <w:bookmarkEnd w:id="5"/>
    </w:p>
    <w:p w14:paraId="7822D219" w14:textId="77777777" w:rsidR="00F504E7" w:rsidRDefault="00F504E7" w:rsidP="00742CF1"/>
    <w:p w14:paraId="214F5DE6" w14:textId="03448EB1" w:rsidR="00742CF1" w:rsidRDefault="00742CF1" w:rsidP="00742CF1">
      <w:r>
        <w:t>This is a quick and easy way to setup networking for your instances. Utilizing this, your instances should be able to get out to the internet, as well as connect to other instances on that private network. CloudStack defines a VPC as:</w:t>
      </w:r>
    </w:p>
    <w:p w14:paraId="323B1F62" w14:textId="77777777" w:rsidR="00742CF1" w:rsidRPr="00742CF1" w:rsidRDefault="00742CF1" w:rsidP="00742CF1">
      <w:pPr>
        <w:jc w:val="center"/>
        <w:rPr>
          <w:i/>
        </w:rPr>
      </w:pPr>
      <w:r w:rsidRPr="00742CF1">
        <w:rPr>
          <w:i/>
        </w:rPr>
        <w:lastRenderedPageBreak/>
        <w:t>"CloudStack Virtual Private Cloud is a private, isolated part of CloudStack. A VPC can have its own virtual network topology that resembles a traditional physical network. You can launch VMs in the virtual network that can have private addresses in the range of your choice, for example: 10.0.0.0/16. You can define network tiers within your VPC network range, which in turn enables you to group similar kinds of instances based on IP address range</w:t>
      </w:r>
    </w:p>
    <w:p w14:paraId="5C8331F5" w14:textId="3ED5E688" w:rsidR="00742CF1" w:rsidRDefault="00742CF1" w:rsidP="00742CF1">
      <w:pPr>
        <w:jc w:val="center"/>
      </w:pPr>
      <w:r w:rsidRPr="00742CF1">
        <w:rPr>
          <w:i/>
        </w:rPr>
        <w:t>For example, if a VPC has the private range 10.0.0.0/16, its guest networks can have the network ranges 10.0.1.0/24, 10.0.2.0/24, 10.0.3.0/24, and so on"</w:t>
      </w:r>
      <w:r>
        <w:rPr>
          <w:i/>
        </w:rPr>
        <w:t xml:space="preserve"> </w:t>
      </w:r>
      <w:r>
        <w:t>(VPC, 1).</w:t>
      </w:r>
    </w:p>
    <w:p w14:paraId="2EF9B444" w14:textId="7C5B34D5" w:rsidR="00BD5CEA" w:rsidRDefault="00BD5CEA" w:rsidP="00BD5CEA">
      <w:pPr>
        <w:rPr>
          <w:b/>
        </w:rPr>
      </w:pPr>
      <w:r>
        <w:t>To configure this</w:t>
      </w:r>
      <w:r w:rsidR="002E2A3E">
        <w:t xml:space="preserve">, go to </w:t>
      </w:r>
      <w:r w:rsidR="002E2A3E" w:rsidRPr="002E2A3E">
        <w:rPr>
          <w:b/>
        </w:rPr>
        <w:t>Network</w:t>
      </w:r>
      <w:r w:rsidR="002E2A3E">
        <w:t xml:space="preserve"> -&gt; </w:t>
      </w:r>
      <w:r w:rsidR="002E2A3E" w:rsidRPr="002E2A3E">
        <w:rPr>
          <w:b/>
        </w:rPr>
        <w:t>VPC</w:t>
      </w:r>
      <w:r w:rsidR="002E2A3E">
        <w:t xml:space="preserve"> -&gt; </w:t>
      </w:r>
      <w:r w:rsidR="002E2A3E" w:rsidRPr="002E2A3E">
        <w:rPr>
          <w:b/>
        </w:rPr>
        <w:t xml:space="preserve">Add </w:t>
      </w:r>
      <w:r w:rsidR="002E2A3E">
        <w:rPr>
          <w:b/>
        </w:rPr>
        <w:t>VPC</w:t>
      </w:r>
    </w:p>
    <w:p w14:paraId="5206CF6E" w14:textId="4316BC62" w:rsidR="002E2A3E" w:rsidRPr="00742CF1" w:rsidRDefault="002E2A3E" w:rsidP="00BD5CEA">
      <w:r>
        <w:t>Give the VPC a name and a description, and tell it what Zone it should be added to. The CIDR is the private network that you want this VPC to have. It should be a common</w:t>
      </w:r>
      <w:r w:rsidR="00AC26DA">
        <w:t xml:space="preserve"> private network range, according to</w:t>
      </w:r>
      <w:r w:rsidR="00AC26DA" w:rsidRPr="00AC26DA">
        <w:t xml:space="preserve"> RFC 1918/RFC 1597</w:t>
      </w:r>
      <w:r w:rsidR="00AC26DA">
        <w:t>. Configure it similarly to Figure 18.</w:t>
      </w:r>
    </w:p>
    <w:p w14:paraId="08964A70" w14:textId="77777777" w:rsidR="00AC26DA" w:rsidRDefault="00AC26DA" w:rsidP="00AC26DA">
      <w:pPr>
        <w:keepNext/>
      </w:pPr>
      <w:r>
        <w:rPr>
          <w:noProof/>
        </w:rPr>
        <w:drawing>
          <wp:inline distT="0" distB="0" distL="0" distR="0" wp14:anchorId="12AB1515" wp14:editId="50C2798E">
            <wp:extent cx="3892550" cy="38867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8463" cy="3892632"/>
                    </a:xfrm>
                    <a:prstGeom prst="rect">
                      <a:avLst/>
                    </a:prstGeom>
                  </pic:spPr>
                </pic:pic>
              </a:graphicData>
            </a:graphic>
          </wp:inline>
        </w:drawing>
      </w:r>
    </w:p>
    <w:p w14:paraId="302072F9" w14:textId="05A2175C" w:rsidR="00742CF1" w:rsidRDefault="00AC26DA" w:rsidP="00AC26DA">
      <w:pPr>
        <w:pStyle w:val="Caption"/>
      </w:pPr>
      <w:r>
        <w:t>Figure 18, VPC Config</w:t>
      </w:r>
    </w:p>
    <w:p w14:paraId="3666D9FF" w14:textId="22C5E09C" w:rsidR="00AC26DA" w:rsidRDefault="00AC26DA" w:rsidP="00AC26DA"/>
    <w:p w14:paraId="1C467367" w14:textId="770F7917" w:rsidR="00AC26DA" w:rsidRDefault="00AC26DA" w:rsidP="00AC26DA">
      <w:r>
        <w:t xml:space="preserve">Hit OK and continue. Once the VPC is setup, it should be listed in that same section. Click on the name and it will take you to the VPC configuration page. Go to </w:t>
      </w:r>
      <w:r>
        <w:rPr>
          <w:b/>
        </w:rPr>
        <w:t>Networks</w:t>
      </w:r>
      <w:r>
        <w:t xml:space="preserve"> and click </w:t>
      </w:r>
      <w:r>
        <w:rPr>
          <w:b/>
        </w:rPr>
        <w:t>Add Network</w:t>
      </w:r>
      <w:r>
        <w:t>. Configure it similarly to Figure 19. The gateway is the gateway of your local network.</w:t>
      </w:r>
    </w:p>
    <w:p w14:paraId="5197FC65" w14:textId="77777777" w:rsidR="00AC26DA" w:rsidRDefault="00AC26DA" w:rsidP="00AC26DA">
      <w:pPr>
        <w:keepNext/>
      </w:pPr>
      <w:r>
        <w:rPr>
          <w:noProof/>
        </w:rPr>
        <w:lastRenderedPageBreak/>
        <w:drawing>
          <wp:inline distT="0" distB="0" distL="0" distR="0" wp14:anchorId="34DD2BF7" wp14:editId="6BCBC634">
            <wp:extent cx="3108563" cy="4032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0894" cy="4035274"/>
                    </a:xfrm>
                    <a:prstGeom prst="rect">
                      <a:avLst/>
                    </a:prstGeom>
                  </pic:spPr>
                </pic:pic>
              </a:graphicData>
            </a:graphic>
          </wp:inline>
        </w:drawing>
      </w:r>
    </w:p>
    <w:p w14:paraId="27A55D4B" w14:textId="5CD21599" w:rsidR="00AC26DA" w:rsidRDefault="00AC26DA" w:rsidP="00AC26DA">
      <w:pPr>
        <w:pStyle w:val="Caption"/>
      </w:pPr>
      <w:r>
        <w:t>Figure 19, VPC Network Config</w:t>
      </w:r>
    </w:p>
    <w:p w14:paraId="029381C0" w14:textId="6FE55D31" w:rsidR="00AC26DA" w:rsidRDefault="00AC26DA" w:rsidP="00AC26DA"/>
    <w:p w14:paraId="471DE371" w14:textId="77777777" w:rsidR="00F504E7" w:rsidRDefault="00AC26DA" w:rsidP="00AC26DA">
      <w:r>
        <w:t xml:space="preserve">Click </w:t>
      </w:r>
      <w:r>
        <w:rPr>
          <w:b/>
        </w:rPr>
        <w:t>OK</w:t>
      </w:r>
      <w:r>
        <w:t>. In order to create the virtual router needed, you will need to create an instance with that network.</w:t>
      </w:r>
      <w:r w:rsidR="0093462A">
        <w:t xml:space="preserve"> </w:t>
      </w:r>
    </w:p>
    <w:p w14:paraId="31DE2504" w14:textId="323ED77B" w:rsidR="00F504E7" w:rsidRPr="00F504E7" w:rsidRDefault="00F504E7" w:rsidP="00F504E7">
      <w:pPr>
        <w:pStyle w:val="Heading3"/>
      </w:pPr>
      <w:bookmarkStart w:id="6" w:name="_Toc67912582"/>
      <w:r>
        <w:t>Adding an Instance</w:t>
      </w:r>
      <w:bookmarkEnd w:id="6"/>
    </w:p>
    <w:p w14:paraId="1F8F84BC" w14:textId="77777777" w:rsidR="00F504E7" w:rsidRDefault="00F504E7" w:rsidP="00AC26DA"/>
    <w:p w14:paraId="1E5E26CC" w14:textId="46A6F1E8" w:rsidR="00F504E7" w:rsidRDefault="00F504E7" w:rsidP="00AC26DA">
      <w:r>
        <w:t xml:space="preserve">Instances can be created in </w:t>
      </w:r>
      <w:r>
        <w:rPr>
          <w:b/>
        </w:rPr>
        <w:t xml:space="preserve">Instances </w:t>
      </w:r>
      <w:r>
        <w:t xml:space="preserve">-&gt; </w:t>
      </w:r>
      <w:r>
        <w:rPr>
          <w:b/>
        </w:rPr>
        <w:t>Add Instance</w:t>
      </w:r>
      <w:r>
        <w:t xml:space="preserve">. Be sure to select your network in the Networks section of instance creation. You can leave the IP address and the MAC address blank if you want CloudStack to automatically configure that for you. Once done, CloudStack will automatically begin creating the instance. </w:t>
      </w:r>
    </w:p>
    <w:p w14:paraId="3CB79FD6" w14:textId="0955099B" w:rsidR="00F504E7" w:rsidRPr="00F504E7" w:rsidRDefault="00F504E7" w:rsidP="00AC26DA">
      <w:r>
        <w:t xml:space="preserve">Click on the name of the Instance and then click on the </w:t>
      </w:r>
      <w:r>
        <w:rPr>
          <w:b/>
        </w:rPr>
        <w:t>shell</w:t>
      </w:r>
      <w:r>
        <w:t xml:space="preserve"> icon in the top right. This will launch a connection to the instance within the browser.</w:t>
      </w:r>
    </w:p>
    <w:p w14:paraId="4D3514B7" w14:textId="0A7C2539" w:rsidR="00AC26DA" w:rsidRDefault="00F504E7" w:rsidP="00AC26DA">
      <w:r>
        <w:t>Once done</w:t>
      </w:r>
      <w:r w:rsidR="0093462A">
        <w:t xml:space="preserve">, the virtual router will be created and assigned a public IP address. </w:t>
      </w:r>
      <w:r>
        <w:t xml:space="preserve">The instance will be assigned a private IP address. </w:t>
      </w:r>
      <w:r w:rsidR="0093462A">
        <w:t>So long as you configure your instance correctly, you should have</w:t>
      </w:r>
      <w:r w:rsidR="000141D9">
        <w:t xml:space="preserve"> a</w:t>
      </w:r>
      <w:r w:rsidR="0093462A">
        <w:t xml:space="preserve"> working networking</w:t>
      </w:r>
      <w:r w:rsidR="000141D9">
        <w:t xml:space="preserve"> solution utilizing VPC!</w:t>
      </w:r>
    </w:p>
    <w:p w14:paraId="72C75AE2" w14:textId="77777777" w:rsidR="00E93928" w:rsidRDefault="00E93928" w:rsidP="00E93928">
      <w:pPr>
        <w:pStyle w:val="Heading3"/>
      </w:pPr>
    </w:p>
    <w:p w14:paraId="5DCC42F7" w14:textId="77777777" w:rsidR="00E93928" w:rsidRDefault="00E93928" w:rsidP="00E93928">
      <w:pPr>
        <w:pStyle w:val="Heading3"/>
      </w:pPr>
    </w:p>
    <w:p w14:paraId="57ACBCBE" w14:textId="64F673FB" w:rsidR="00E93928" w:rsidRDefault="00E93928" w:rsidP="00E93928">
      <w:pPr>
        <w:pStyle w:val="Heading3"/>
      </w:pPr>
      <w:bookmarkStart w:id="7" w:name="_Toc67912583"/>
      <w:r>
        <w:lastRenderedPageBreak/>
        <w:t>Uploading ISO / Template Creation</w:t>
      </w:r>
      <w:bookmarkEnd w:id="7"/>
    </w:p>
    <w:p w14:paraId="0BF325F5" w14:textId="15934440" w:rsidR="00E93928" w:rsidRDefault="00E93928" w:rsidP="00E93928"/>
    <w:p w14:paraId="4DAE1341" w14:textId="43A83DB3" w:rsidR="00E93928" w:rsidRDefault="00E93928" w:rsidP="00E93928">
      <w:r>
        <w:t xml:space="preserve">This section will show how to upload an ISO and then create a system template utilizing that same ISO within CloudStack. Before beginning, see the </w:t>
      </w:r>
      <w:r>
        <w:rPr>
          <w:b/>
        </w:rPr>
        <w:t>Notes</w:t>
      </w:r>
      <w:r>
        <w:t xml:space="preserve"> section and understand the issue with uploading ISO's locally. For this example, we will be </w:t>
      </w:r>
      <w:r>
        <w:rPr>
          <w:b/>
        </w:rPr>
        <w:t>registering</w:t>
      </w:r>
      <w:r>
        <w:t xml:space="preserve"> a </w:t>
      </w:r>
      <w:r>
        <w:rPr>
          <w:b/>
        </w:rPr>
        <w:t>Windows Server 2016</w:t>
      </w:r>
      <w:r>
        <w:t xml:space="preserve"> ISO from </w:t>
      </w:r>
      <w:hyperlink r:id="rId32" w:history="1">
        <w:r w:rsidRPr="00D0182C">
          <w:rPr>
            <w:rStyle w:val="Hyperlink"/>
          </w:rPr>
          <w:t>https://www.microsoft.com/en-us/evalcenter/evaluate-windows-server-2016</w:t>
        </w:r>
      </w:hyperlink>
      <w:r>
        <w:t xml:space="preserve">. </w:t>
      </w:r>
    </w:p>
    <w:p w14:paraId="2853DF89" w14:textId="5E28677C" w:rsidR="00E93928" w:rsidRDefault="00E93928" w:rsidP="00E93928">
      <w:r>
        <w:t xml:space="preserve">First, navigate to </w:t>
      </w:r>
      <w:r>
        <w:rPr>
          <w:b/>
        </w:rPr>
        <w:t xml:space="preserve">Images </w:t>
      </w:r>
      <w:r>
        <w:t xml:space="preserve">-&gt; </w:t>
      </w:r>
      <w:r>
        <w:rPr>
          <w:b/>
        </w:rPr>
        <w:t>ISOs</w:t>
      </w:r>
      <w:r>
        <w:t xml:space="preserve">. There, click on </w:t>
      </w:r>
      <w:r>
        <w:rPr>
          <w:b/>
        </w:rPr>
        <w:t>+ Register ISO</w:t>
      </w:r>
      <w:r>
        <w:t xml:space="preserve">. There, you will </w:t>
      </w:r>
      <w:r w:rsidR="00EE6290">
        <w:t>need to input some requested information. Fill it out similarly to Figure 20.</w:t>
      </w:r>
    </w:p>
    <w:p w14:paraId="3CAFE57D" w14:textId="3B8D34EE" w:rsidR="00EE6290" w:rsidRDefault="00EE6290" w:rsidP="00EE6290">
      <w:pPr>
        <w:keepNext/>
      </w:pPr>
      <w:r>
        <w:rPr>
          <w:noProof/>
        </w:rPr>
        <w:drawing>
          <wp:inline distT="0" distB="0" distL="0" distR="0" wp14:anchorId="42CD7180" wp14:editId="15E48439">
            <wp:extent cx="2927350" cy="3866037"/>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3093" cy="3873621"/>
                    </a:xfrm>
                    <a:prstGeom prst="rect">
                      <a:avLst/>
                    </a:prstGeom>
                  </pic:spPr>
                </pic:pic>
              </a:graphicData>
            </a:graphic>
          </wp:inline>
        </w:drawing>
      </w:r>
    </w:p>
    <w:p w14:paraId="3334757D" w14:textId="77777777" w:rsidR="00EE6290" w:rsidRDefault="00EE6290" w:rsidP="00EE6290">
      <w:pPr>
        <w:keepNext/>
      </w:pPr>
    </w:p>
    <w:p w14:paraId="1A3BFBAF" w14:textId="7ACB615F" w:rsidR="00EE6290" w:rsidRDefault="00EE6290" w:rsidP="00EE6290">
      <w:pPr>
        <w:keepNext/>
      </w:pPr>
      <w:r>
        <w:t xml:space="preserve">This should be pretty self-explanatory. The </w:t>
      </w:r>
      <w:r w:rsidRPr="00EE6290">
        <w:rPr>
          <w:b/>
        </w:rPr>
        <w:t>URL</w:t>
      </w:r>
      <w:r>
        <w:t xml:space="preserve"> is the link to the ISO you want. Bootable lets CloudStack know that this ISO is a bootable disc. </w:t>
      </w:r>
      <w:r w:rsidRPr="00EE6290">
        <w:rPr>
          <w:b/>
        </w:rPr>
        <w:t>OS Type</w:t>
      </w:r>
      <w:r>
        <w:t xml:space="preserve"> is used to help CloudStack prepare your ISO and makes assumptions to improve performance for the guest. </w:t>
      </w:r>
      <w:r>
        <w:rPr>
          <w:b/>
        </w:rPr>
        <w:t>Extractable</w:t>
      </w:r>
      <w:r>
        <w:t xml:space="preserve"> makes it so that the ISO is available for extraction, </w:t>
      </w:r>
      <w:r>
        <w:rPr>
          <w:b/>
        </w:rPr>
        <w:t xml:space="preserve">Public </w:t>
      </w:r>
      <w:r>
        <w:t xml:space="preserve">allows for other </w:t>
      </w:r>
      <w:r>
        <w:lastRenderedPageBreak/>
        <w:t xml:space="preserve">users to access the ISO, and </w:t>
      </w:r>
      <w:r>
        <w:rPr>
          <w:b/>
        </w:rPr>
        <w:t xml:space="preserve">Featured </w:t>
      </w:r>
      <w:r>
        <w:t>will allow for the ISO to be easily selected when creating an instance.</w:t>
      </w:r>
    </w:p>
    <w:p w14:paraId="676379B6" w14:textId="6C0757E0" w:rsidR="00EE6290" w:rsidRDefault="00EE6290" w:rsidP="00EE6290">
      <w:pPr>
        <w:keepNext/>
      </w:pPr>
      <w:r>
        <w:t>Once done, CloudStack will begin downloading the ISO. This may take a while. Once done, create an instance utilizing that ISO and install your operating system.</w:t>
      </w:r>
      <w:r w:rsidR="00E87369">
        <w:t xml:space="preserve"> Configure your operating system how you would like it.</w:t>
      </w:r>
    </w:p>
    <w:p w14:paraId="70C31785" w14:textId="6CB93968" w:rsidR="00A83F0C" w:rsidRDefault="00A83F0C" w:rsidP="00EE6290">
      <w:pPr>
        <w:keepNext/>
      </w:pPr>
      <w:r>
        <w:t xml:space="preserve">Everything up to this point should be universal for all </w:t>
      </w:r>
      <w:r w:rsidR="00D446CF">
        <w:t xml:space="preserve">operating systems. Now however, the process may change. This guide will continue on with creating a Windows template, which involves </w:t>
      </w:r>
      <w:proofErr w:type="spellStart"/>
      <w:r w:rsidR="00D446CF">
        <w:t>sysprepping</w:t>
      </w:r>
      <w:proofErr w:type="spellEnd"/>
      <w:r w:rsidR="00D446CF">
        <w:t xml:space="preserve"> the machine. Be sure to look up if there are any specific requirements for creating a template with your operating system before creating the template. The template creation procedure should be universal and is listed below.</w:t>
      </w:r>
    </w:p>
    <w:p w14:paraId="39581F0E" w14:textId="16B2B82C" w:rsidR="006D5066" w:rsidRDefault="0049410A" w:rsidP="00EE6290">
      <w:pPr>
        <w:keepNext/>
      </w:pPr>
      <w:hyperlink r:id="rId34" w:history="1">
        <w:r w:rsidR="006D5066" w:rsidRPr="007304BB">
          <w:rPr>
            <w:rStyle w:val="Hyperlink"/>
          </w:rPr>
          <w:t>http://docs.cloudstack.apache.org/projects/cloudstack-administration/en/4.8/templates/_create_windows.html</w:t>
        </w:r>
      </w:hyperlink>
    </w:p>
    <w:p w14:paraId="615024CF" w14:textId="0AC87405" w:rsidR="00CF1C4E" w:rsidRDefault="00CF1C4E" w:rsidP="00EE6290">
      <w:pPr>
        <w:keepNext/>
      </w:pPr>
      <w:r>
        <w:t xml:space="preserve">On the VM, </w:t>
      </w:r>
      <w:r w:rsidRPr="00CF1C4E">
        <w:rPr>
          <w:b/>
        </w:rPr>
        <w:t>install cloud-</w:t>
      </w:r>
      <w:proofErr w:type="spellStart"/>
      <w:r w:rsidRPr="00CF1C4E">
        <w:rPr>
          <w:b/>
        </w:rPr>
        <w:t>init</w:t>
      </w:r>
      <w:proofErr w:type="spellEnd"/>
      <w:r>
        <w:t xml:space="preserve"> from </w:t>
      </w:r>
      <w:hyperlink r:id="rId35" w:history="1">
        <w:r w:rsidR="00FC4C73" w:rsidRPr="007304BB">
          <w:rPr>
            <w:rStyle w:val="Hyperlink"/>
          </w:rPr>
          <w:t>https://cloudbase.it/cloudbase-init/</w:t>
        </w:r>
      </w:hyperlink>
      <w:r w:rsidR="00FC4C73">
        <w:t xml:space="preserve">. Just run the tool, selecting </w:t>
      </w:r>
      <w:proofErr w:type="spellStart"/>
      <w:r w:rsidR="00FC4C73">
        <w:t>sysprep</w:t>
      </w:r>
      <w:proofErr w:type="spellEnd"/>
      <w:r w:rsidR="00FC4C73">
        <w:t xml:space="preserve"> once finished and then shutdown. Once </w:t>
      </w:r>
      <w:proofErr w:type="gramStart"/>
      <w:r w:rsidR="00FC4C73">
        <w:t>its</w:t>
      </w:r>
      <w:proofErr w:type="gramEnd"/>
      <w:r w:rsidR="00FC4C73">
        <w:t xml:space="preserve"> done shutting down, proceed to the next step.</w:t>
      </w:r>
    </w:p>
    <w:p w14:paraId="17618BE1" w14:textId="58D4AF6E" w:rsidR="00E87369" w:rsidRPr="00854D20" w:rsidRDefault="00FC4C73" w:rsidP="00EE6290">
      <w:pPr>
        <w:keepNext/>
      </w:pPr>
      <w:r>
        <w:t>Stop the virtual machine.</w:t>
      </w:r>
      <w:r w:rsidR="00E87369">
        <w:t xml:space="preserve"> </w:t>
      </w:r>
      <w:r w:rsidR="00474216">
        <w:t xml:space="preserve">Then, go to </w:t>
      </w:r>
      <w:r w:rsidR="00854D20">
        <w:rPr>
          <w:b/>
        </w:rPr>
        <w:t>Volumes</w:t>
      </w:r>
      <w:r w:rsidR="00854D20">
        <w:t xml:space="preserve">. You should see at least one volume, which should be called ROOT. Click on it, then in the top right corner of the volume select </w:t>
      </w:r>
      <w:r w:rsidR="00854D20">
        <w:rPr>
          <w:b/>
        </w:rPr>
        <w:t>Create Template from Volume</w:t>
      </w:r>
      <w:r w:rsidR="00854D20">
        <w:t xml:space="preserve">. Change the settings as you desire, then click </w:t>
      </w:r>
      <w:r w:rsidR="00854D20">
        <w:rPr>
          <w:b/>
        </w:rPr>
        <w:t>OK</w:t>
      </w:r>
      <w:r w:rsidR="00854D20">
        <w:t xml:space="preserve">. Your template will now start to be created. </w:t>
      </w:r>
    </w:p>
    <w:p w14:paraId="186040D8" w14:textId="77777777" w:rsidR="00EE6290" w:rsidRPr="00EE6290" w:rsidRDefault="00EE6290" w:rsidP="00EE6290">
      <w:pPr>
        <w:keepNext/>
      </w:pPr>
    </w:p>
    <w:p w14:paraId="4F16E92C" w14:textId="74D6D7FF" w:rsidR="00EE6290" w:rsidRPr="00E93928" w:rsidRDefault="00EE6290" w:rsidP="00EE6290">
      <w:pPr>
        <w:pStyle w:val="Caption"/>
      </w:pPr>
      <w:r>
        <w:t>Figure 20, Register ISO Config</w:t>
      </w:r>
    </w:p>
    <w:p w14:paraId="1E3DA330" w14:textId="16105755" w:rsidR="00F504E7" w:rsidRDefault="00F504E7" w:rsidP="00F504E7">
      <w:pPr>
        <w:pStyle w:val="Heading2"/>
      </w:pPr>
      <w:bookmarkStart w:id="8" w:name="_Toc67912584"/>
      <w:r>
        <w:t>Customizing Basic UI</w:t>
      </w:r>
      <w:bookmarkEnd w:id="8"/>
    </w:p>
    <w:p w14:paraId="0EFB7082" w14:textId="77777777" w:rsidR="00F504E7" w:rsidRDefault="00F504E7" w:rsidP="00F504E7"/>
    <w:p w14:paraId="3F11D9E0" w14:textId="6A124898" w:rsidR="00F504E7" w:rsidRDefault="00F504E7" w:rsidP="00F504E7">
      <w:r>
        <w:t xml:space="preserve">CloudStack allows for an easy way to modify the basic UI through the use of an editable configuration file. Basic configuration includes modifying the colors of different CloudStack views, the logos, heights and widths of views, and more. </w:t>
      </w:r>
      <w:r w:rsidR="0062034F">
        <w:t xml:space="preserve">This section will describe the process of modifying the CloudStack logo. </w:t>
      </w:r>
    </w:p>
    <w:p w14:paraId="4530D091" w14:textId="63D45AFE" w:rsidR="0062034F" w:rsidRDefault="0062034F" w:rsidP="00F504E7">
      <w:r>
        <w:t xml:space="preserve">First, acquire a logo you would like to use and save it to the </w:t>
      </w:r>
      <w:r w:rsidRPr="0062034F">
        <w:rPr>
          <w:b/>
        </w:rPr>
        <w:t>/</w:t>
      </w:r>
      <w:proofErr w:type="spellStart"/>
      <w:r w:rsidRPr="0062034F">
        <w:rPr>
          <w:b/>
        </w:rPr>
        <w:t>usr</w:t>
      </w:r>
      <w:proofErr w:type="spellEnd"/>
      <w:r w:rsidRPr="0062034F">
        <w:rPr>
          <w:b/>
        </w:rPr>
        <w:t>/share/cloudstack-management/</w:t>
      </w:r>
      <w:proofErr w:type="spellStart"/>
      <w:r w:rsidRPr="0062034F">
        <w:rPr>
          <w:b/>
        </w:rPr>
        <w:t>webapp</w:t>
      </w:r>
      <w:proofErr w:type="spellEnd"/>
      <w:r w:rsidRPr="0062034F">
        <w:rPr>
          <w:b/>
        </w:rPr>
        <w:t>/assets</w:t>
      </w:r>
      <w:r>
        <w:rPr>
          <w:b/>
        </w:rPr>
        <w:t xml:space="preserve"> </w:t>
      </w:r>
      <w:r>
        <w:t xml:space="preserve">folder. Next, navigate to </w:t>
      </w:r>
      <w:r w:rsidRPr="0062034F">
        <w:rPr>
          <w:b/>
        </w:rPr>
        <w:t>/</w:t>
      </w:r>
      <w:proofErr w:type="spellStart"/>
      <w:r w:rsidRPr="0062034F">
        <w:rPr>
          <w:b/>
        </w:rPr>
        <w:t>usr</w:t>
      </w:r>
      <w:proofErr w:type="spellEnd"/>
      <w:r w:rsidRPr="0062034F">
        <w:rPr>
          <w:b/>
        </w:rPr>
        <w:t>/share/cloudstack-management/</w:t>
      </w:r>
      <w:proofErr w:type="spellStart"/>
      <w:r w:rsidRPr="0062034F">
        <w:rPr>
          <w:b/>
        </w:rPr>
        <w:t>webapp</w:t>
      </w:r>
      <w:proofErr w:type="spellEnd"/>
      <w:r w:rsidRPr="0062034F">
        <w:rPr>
          <w:b/>
        </w:rPr>
        <w:t>/</w:t>
      </w:r>
      <w:proofErr w:type="spellStart"/>
      <w:r w:rsidRPr="0062034F">
        <w:rPr>
          <w:b/>
        </w:rPr>
        <w:t>config.json</w:t>
      </w:r>
      <w:proofErr w:type="spellEnd"/>
      <w:r>
        <w:t>. This file should look similar to Figure 20.</w:t>
      </w:r>
    </w:p>
    <w:p w14:paraId="1998A3CC" w14:textId="77777777" w:rsidR="0062034F" w:rsidRDefault="0062034F" w:rsidP="0062034F">
      <w:pPr>
        <w:keepNext/>
      </w:pPr>
      <w:r>
        <w:rPr>
          <w:noProof/>
        </w:rPr>
        <w:lastRenderedPageBreak/>
        <w:drawing>
          <wp:inline distT="0" distB="0" distL="0" distR="0" wp14:anchorId="6CCF5C8A" wp14:editId="02479663">
            <wp:extent cx="4756150" cy="4927392"/>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9661" cy="4931029"/>
                    </a:xfrm>
                    <a:prstGeom prst="rect">
                      <a:avLst/>
                    </a:prstGeom>
                  </pic:spPr>
                </pic:pic>
              </a:graphicData>
            </a:graphic>
          </wp:inline>
        </w:drawing>
      </w:r>
    </w:p>
    <w:p w14:paraId="19C8DBD2" w14:textId="5D9F003D" w:rsidR="0062034F" w:rsidRDefault="0062034F" w:rsidP="0062034F">
      <w:pPr>
        <w:pStyle w:val="Caption"/>
      </w:pPr>
      <w:r>
        <w:t xml:space="preserve">Figure </w:t>
      </w:r>
      <w:r w:rsidR="00EE6290">
        <w:t>21</w:t>
      </w:r>
      <w:r>
        <w:t>, Config.json</w:t>
      </w:r>
    </w:p>
    <w:p w14:paraId="00D540F0" w14:textId="1028DFCD" w:rsidR="0062034F" w:rsidRDefault="0062034F" w:rsidP="0062034F"/>
    <w:p w14:paraId="0B1E8030" w14:textId="5B7024B8" w:rsidR="0062034F" w:rsidRDefault="0062034F" w:rsidP="0062034F">
      <w:r>
        <w:t>At the top, modify the "logo" variable and set it to "</w:t>
      </w:r>
      <w:r w:rsidRPr="0062034F">
        <w:rPr>
          <w:b/>
        </w:rPr>
        <w:t>assets/&lt;</w:t>
      </w:r>
      <w:proofErr w:type="spellStart"/>
      <w:r w:rsidRPr="0062034F">
        <w:rPr>
          <w:b/>
        </w:rPr>
        <w:t>yourlogoname</w:t>
      </w:r>
      <w:proofErr w:type="spellEnd"/>
      <w:r w:rsidRPr="0062034F">
        <w:rPr>
          <w:b/>
        </w:rPr>
        <w:t>&gt;</w:t>
      </w:r>
      <w:r>
        <w:t xml:space="preserve">" along with the file extension. Then, log on to Apache CloudStack, and you should see your new logo in the top left corner. To modify the size of the logo, scroll down in the </w:t>
      </w:r>
      <w:proofErr w:type="spellStart"/>
      <w:r>
        <w:rPr>
          <w:b/>
        </w:rPr>
        <w:t>config.json</w:t>
      </w:r>
      <w:proofErr w:type="spellEnd"/>
      <w:r>
        <w:t xml:space="preserve"> file and change the </w:t>
      </w:r>
      <w:r>
        <w:rPr>
          <w:b/>
        </w:rPr>
        <w:t xml:space="preserve">@logo-height </w:t>
      </w:r>
      <w:r>
        <w:t xml:space="preserve">and </w:t>
      </w:r>
      <w:r>
        <w:rPr>
          <w:b/>
        </w:rPr>
        <w:t>@logo-width</w:t>
      </w:r>
      <w:r>
        <w:t xml:space="preserve"> values. This same process can also be done for the banner on the login page.</w:t>
      </w:r>
    </w:p>
    <w:p w14:paraId="44096649" w14:textId="77777777" w:rsidR="00DF56B4" w:rsidRDefault="00DF56B4" w:rsidP="00DF56B4">
      <w:pPr>
        <w:keepNext/>
      </w:pPr>
      <w:r>
        <w:rPr>
          <w:noProof/>
        </w:rPr>
        <w:drawing>
          <wp:inline distT="0" distB="0" distL="0" distR="0" wp14:anchorId="2BC00988" wp14:editId="5CC501F5">
            <wp:extent cx="4076700" cy="1368918"/>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4374" cy="1371495"/>
                    </a:xfrm>
                    <a:prstGeom prst="rect">
                      <a:avLst/>
                    </a:prstGeom>
                  </pic:spPr>
                </pic:pic>
              </a:graphicData>
            </a:graphic>
          </wp:inline>
        </w:drawing>
      </w:r>
    </w:p>
    <w:p w14:paraId="783D8FD1" w14:textId="2070B1E3" w:rsidR="00DF56B4" w:rsidRPr="0062034F" w:rsidRDefault="00DF56B4" w:rsidP="00DF56B4">
      <w:pPr>
        <w:pStyle w:val="Caption"/>
      </w:pPr>
      <w:r>
        <w:t>Figure 22, UI Change</w:t>
      </w:r>
    </w:p>
    <w:p w14:paraId="739C80A8" w14:textId="1C69500A" w:rsidR="0062034F" w:rsidRPr="0062034F" w:rsidRDefault="0062034F" w:rsidP="0062034F">
      <w:r>
        <w:lastRenderedPageBreak/>
        <w:t>This section showed the path to the basic configuration file and how to edit the values to make simple changes to the user interface of CloudStack. A</w:t>
      </w:r>
      <w:r w:rsidRPr="0062034F">
        <w:t>dvanced UI customi</w:t>
      </w:r>
      <w:r>
        <w:t>z</w:t>
      </w:r>
      <w:r w:rsidRPr="0062034F">
        <w:t>ation is possible only by changing JavaScript based config files which define rules for sections, names, icons, actions and components and by building the UI from the source available on github.com/apache/cloudstack repository</w:t>
      </w:r>
      <w:r w:rsidR="00D46875">
        <w:t>.</w:t>
      </w:r>
    </w:p>
    <w:p w14:paraId="31226463" w14:textId="77777777" w:rsidR="0062034F" w:rsidRPr="0062034F" w:rsidRDefault="0062034F" w:rsidP="00F504E7"/>
    <w:p w14:paraId="0DDB1CE6" w14:textId="77777777" w:rsidR="0014341E" w:rsidRDefault="0014341E" w:rsidP="0014341E">
      <w:pPr>
        <w:pStyle w:val="Heading1"/>
      </w:pPr>
      <w:bookmarkStart w:id="9" w:name="_Toc67912585"/>
      <w:r>
        <w:t>Results</w:t>
      </w:r>
      <w:bookmarkEnd w:id="9"/>
    </w:p>
    <w:p w14:paraId="29F053A9" w14:textId="7B7B6E8F" w:rsidR="0014341E" w:rsidRPr="0014341E" w:rsidRDefault="00520A95" w:rsidP="0014341E">
      <w:r>
        <w:t>You should hopefully have a working Apache CloudStack installation running.</w:t>
      </w:r>
      <w:r w:rsidR="00ED1F9D">
        <w:t xml:space="preserve"> You also know how to deploy an "Advanced Network" for your installation. You should also now know how to utilize some features of CloudStack, including creating a Virtual Private Cloud and modifying the user interface. </w:t>
      </w:r>
      <w:r>
        <w:t>Please see the notes</w:t>
      </w:r>
      <w:r w:rsidR="00593780">
        <w:t xml:space="preserve"> and references</w:t>
      </w:r>
      <w:r>
        <w:t xml:space="preserve"> for additional information</w:t>
      </w:r>
      <w:r w:rsidR="00593780">
        <w:t xml:space="preserve"> and questions.</w:t>
      </w:r>
    </w:p>
    <w:p w14:paraId="03C64567" w14:textId="6DA874DF" w:rsidR="0014341E" w:rsidRDefault="004941D3" w:rsidP="0014341E">
      <w:pPr>
        <w:pStyle w:val="Heading1"/>
      </w:pPr>
      <w:bookmarkStart w:id="10" w:name="_Toc67912586"/>
      <w:r>
        <w:t>Notes</w:t>
      </w:r>
      <w:bookmarkEnd w:id="10"/>
    </w:p>
    <w:p w14:paraId="68612D13" w14:textId="0BE3D393" w:rsidR="0014341E" w:rsidRDefault="00520A95" w:rsidP="0014341E">
      <w:r>
        <w:t>This section will include general advice, troubleshooting aid, and additional information.</w:t>
      </w:r>
    </w:p>
    <w:p w14:paraId="0EB39AD8" w14:textId="6733EF23" w:rsidR="00E576F9" w:rsidRDefault="00E576F9" w:rsidP="007B5AC5">
      <w:pPr>
        <w:pStyle w:val="ListParagraph"/>
        <w:numPr>
          <w:ilvl w:val="0"/>
          <w:numId w:val="18"/>
        </w:numPr>
      </w:pPr>
      <w:r>
        <w:t>It is recommended to reboot the system instead of restarting a service whenever possible.</w:t>
      </w:r>
    </w:p>
    <w:p w14:paraId="4E6A0EC6" w14:textId="1FD1C496" w:rsidR="00E576F9" w:rsidRDefault="00E576F9" w:rsidP="007B5AC5">
      <w:pPr>
        <w:pStyle w:val="ListParagraph"/>
        <w:numPr>
          <w:ilvl w:val="0"/>
          <w:numId w:val="18"/>
        </w:numPr>
      </w:pPr>
      <w:r>
        <w:t>The network may stop working if booting from a saved state. Rebooting should fix the issue.</w:t>
      </w:r>
    </w:p>
    <w:p w14:paraId="4D6F730D" w14:textId="4259CF8D" w:rsidR="00E576F9" w:rsidRDefault="00E576F9" w:rsidP="007B5AC5">
      <w:pPr>
        <w:pStyle w:val="ListParagraph"/>
        <w:numPr>
          <w:ilvl w:val="0"/>
          <w:numId w:val="18"/>
        </w:numPr>
      </w:pPr>
      <w:r>
        <w:t xml:space="preserve">You may encounter an error when attempting to add an ISO or Template to CloudStack. </w:t>
      </w:r>
      <w:r w:rsidR="004F36FB">
        <w:t>You will need to configure your SSL certificates to make this happen, as it will only work with a secure HTTPS connection</w:t>
      </w:r>
      <w:r w:rsidR="00E93928">
        <w:t>. See</w:t>
      </w:r>
      <w:r w:rsidR="004F36FB">
        <w:t xml:space="preserve"> </w:t>
      </w:r>
      <w:r w:rsidR="00E93928">
        <w:t>"</w:t>
      </w:r>
      <w:r w:rsidR="00E93928" w:rsidRPr="00E93928">
        <w:rPr>
          <w:b/>
        </w:rPr>
        <w:t>Uploading ISO</w:t>
      </w:r>
      <w:r w:rsidR="00E93928">
        <w:t>" reference for more information.</w:t>
      </w:r>
    </w:p>
    <w:p w14:paraId="634F3133" w14:textId="63435EAC" w:rsidR="00520A95" w:rsidRDefault="00520A95" w:rsidP="007B5AC5">
      <w:pPr>
        <w:pStyle w:val="ListParagraph"/>
        <w:numPr>
          <w:ilvl w:val="0"/>
          <w:numId w:val="18"/>
        </w:numPr>
      </w:pPr>
      <w:r w:rsidRPr="00520A95">
        <w:t xml:space="preserve">Upon reboot after installing </w:t>
      </w:r>
      <w:r>
        <w:t>C</w:t>
      </w:r>
      <w:r w:rsidRPr="00520A95">
        <w:t>loud</w:t>
      </w:r>
      <w:r w:rsidR="00E576F9">
        <w:t>S</w:t>
      </w:r>
      <w:r w:rsidRPr="00520A95">
        <w:t>tack-</w:t>
      </w:r>
      <w:r>
        <w:t>M</w:t>
      </w:r>
      <w:r w:rsidRPr="00520A95">
        <w:t xml:space="preserve">anagement, </w:t>
      </w:r>
      <w:r w:rsidR="00E576F9">
        <w:t>Cloud Stack’s</w:t>
      </w:r>
      <w:r>
        <w:t xml:space="preserve"> sy</w:t>
      </w:r>
      <w:r w:rsidR="00E576F9">
        <w:t>stem VM’s</w:t>
      </w:r>
      <w:r w:rsidRPr="00520A95">
        <w:t xml:space="preserve"> and instances may </w:t>
      </w:r>
      <w:r w:rsidR="00E576F9">
        <w:t>be reported as up but will be unable to connect</w:t>
      </w:r>
      <w:r w:rsidRPr="00520A95">
        <w:t xml:space="preserve">. For some reason, iptables becomes a service that is able to be started and stopped. If you run </w:t>
      </w:r>
      <w:r w:rsidRPr="00E576F9">
        <w:rPr>
          <w:b/>
        </w:rPr>
        <w:t>systemctl enable iptables</w:t>
      </w:r>
      <w:r w:rsidRPr="00520A95">
        <w:t xml:space="preserve"> and </w:t>
      </w:r>
      <w:r w:rsidRPr="00E576F9">
        <w:rPr>
          <w:b/>
        </w:rPr>
        <w:t>systemctl start iptables</w:t>
      </w:r>
      <w:r w:rsidR="00E576F9">
        <w:t xml:space="preserve">, </w:t>
      </w:r>
      <w:r w:rsidRPr="00520A95">
        <w:t>it should fix the issue (give it a minute). I am unsure why this happens. If you attempt to run those commands earlier in this guide, centos will reply that iptables is not a service.</w:t>
      </w:r>
    </w:p>
    <w:p w14:paraId="2A93C666" w14:textId="65899B1C" w:rsidR="00E576F9" w:rsidRDefault="00E576F9" w:rsidP="007B5AC5">
      <w:pPr>
        <w:pStyle w:val="ListParagraph"/>
        <w:numPr>
          <w:ilvl w:val="0"/>
          <w:numId w:val="18"/>
        </w:numPr>
      </w:pPr>
      <w:r>
        <w:t xml:space="preserve">To troubleshoot the secondary storage, </w:t>
      </w:r>
      <w:r w:rsidR="00CC23E8">
        <w:t xml:space="preserve">or to run the health check, </w:t>
      </w:r>
      <w:r>
        <w:t>please see the “</w:t>
      </w:r>
      <w:r w:rsidRPr="00E93928">
        <w:rPr>
          <w:b/>
        </w:rPr>
        <w:t>Troubleshooting Secondary Storage</w:t>
      </w:r>
      <w:r>
        <w:t>” reference.</w:t>
      </w:r>
    </w:p>
    <w:p w14:paraId="1DA5998A" w14:textId="77777777" w:rsidR="00E576F9" w:rsidRDefault="00E576F9" w:rsidP="007B5AC5">
      <w:pPr>
        <w:pStyle w:val="ListParagraph"/>
        <w:numPr>
          <w:ilvl w:val="0"/>
          <w:numId w:val="18"/>
        </w:numPr>
      </w:pPr>
      <w:r>
        <w:t>When accessing a virtual machine, there is a hard to see bar on the left side of the screen within the browser. This is where you can pass in commands such as clipboard and “Control Alt Delete” to the virtual machine.</w:t>
      </w:r>
    </w:p>
    <w:p w14:paraId="72D4D471" w14:textId="2F261CBE" w:rsidR="00E576F9" w:rsidRDefault="00E576F9" w:rsidP="007B5AC5">
      <w:pPr>
        <w:pStyle w:val="ListParagraph"/>
        <w:numPr>
          <w:ilvl w:val="0"/>
          <w:numId w:val="18"/>
        </w:numPr>
      </w:pPr>
      <w:r>
        <w:t xml:space="preserve">A possible bug fix for issues with your storage is to access the global configuration settings within CloudStack UI and set </w:t>
      </w:r>
      <w:proofErr w:type="gramStart"/>
      <w:r>
        <w:t>secstorage.allowed</w:t>
      </w:r>
      <w:proofErr w:type="gramEnd"/>
      <w:r>
        <w:t>.internal.sites = &lt;your network&gt;</w:t>
      </w:r>
    </w:p>
    <w:p w14:paraId="64296995" w14:textId="18DED2E1" w:rsidR="008E3349" w:rsidRDefault="008E3349" w:rsidP="007B5AC5">
      <w:pPr>
        <w:pStyle w:val="ListParagraph"/>
        <w:numPr>
          <w:ilvl w:val="0"/>
          <w:numId w:val="18"/>
        </w:numPr>
      </w:pPr>
      <w:r>
        <w:t xml:space="preserve">If your SSL errors are crippling your installation, you may need to disable the </w:t>
      </w:r>
      <w:proofErr w:type="gramStart"/>
      <w:r>
        <w:t>ca.auth</w:t>
      </w:r>
      <w:proofErr w:type="gramEnd"/>
      <w:r>
        <w:t xml:space="preserve"> configuration in global settings.</w:t>
      </w:r>
    </w:p>
    <w:p w14:paraId="374CBAE9" w14:textId="4ACCC305" w:rsidR="00AC1C3A" w:rsidRDefault="00443403" w:rsidP="007B5AC5">
      <w:pPr>
        <w:pStyle w:val="ListParagraph"/>
        <w:numPr>
          <w:ilvl w:val="0"/>
          <w:numId w:val="18"/>
        </w:numPr>
      </w:pPr>
      <w:r>
        <w:t>Agent and Management logs are in /var/logs/cloudstack/.</w:t>
      </w:r>
    </w:p>
    <w:p w14:paraId="008D1F03" w14:textId="6B83CF60" w:rsidR="00E576F9" w:rsidRDefault="007D0474" w:rsidP="004F36FB">
      <w:pPr>
        <w:pStyle w:val="ListParagraph"/>
        <w:numPr>
          <w:ilvl w:val="0"/>
          <w:numId w:val="18"/>
        </w:numPr>
      </w:pPr>
      <w:r>
        <w:lastRenderedPageBreak/>
        <w:t xml:space="preserve">To be triple sure my iptables have saved, I manually added the iptables list to the </w:t>
      </w:r>
      <w:r w:rsidRPr="007D0474">
        <w:rPr>
          <w:b/>
        </w:rPr>
        <w:t>/etc/sysconfig/iptables</w:t>
      </w:r>
      <w:r>
        <w:t xml:space="preserve"> file. This shouldn't be required, but if your </w:t>
      </w:r>
      <w:proofErr w:type="spellStart"/>
      <w:r>
        <w:t>systemvms</w:t>
      </w:r>
      <w:proofErr w:type="spellEnd"/>
      <w:r>
        <w:t xml:space="preserve"> and instances are unable to connect, you should try doing this.</w:t>
      </w:r>
    </w:p>
    <w:p w14:paraId="730B15A1" w14:textId="77777777" w:rsidR="00986E2B" w:rsidRDefault="00986E2B">
      <w:pPr>
        <w:spacing w:after="200"/>
      </w:pPr>
      <w:r>
        <w:br w:type="page"/>
      </w:r>
    </w:p>
    <w:p w14:paraId="0B49B8A1" w14:textId="77777777" w:rsidR="00986E2B" w:rsidRPr="00F26CCE" w:rsidRDefault="00986E2B" w:rsidP="00F26CCE">
      <w:pPr>
        <w:pStyle w:val="Heading1"/>
        <w:jc w:val="center"/>
      </w:pPr>
      <w:bookmarkStart w:id="11" w:name="_Toc67912587"/>
      <w:r w:rsidRPr="00F26CCE">
        <w:lastRenderedPageBreak/>
        <w:t>References</w:t>
      </w:r>
      <w:bookmarkEnd w:id="11"/>
    </w:p>
    <w:p w14:paraId="55B308C6" w14:textId="77EB4B9F" w:rsidR="008E3349" w:rsidRDefault="008E3349" w:rsidP="00986E2B">
      <w:r>
        <w:t xml:space="preserve">[Agent Install] </w:t>
      </w:r>
      <w:r w:rsidRPr="008E3349">
        <w:t xml:space="preserve">Apache Foundation. “Host KVM Installation — Apache CloudStack 4.15.0.0 Documentation.” Apache CloudStack, Apache Foundation, 2021, </w:t>
      </w:r>
      <w:hyperlink r:id="rId38" w:history="1">
        <w:r w:rsidR="00593780" w:rsidRPr="006241F8">
          <w:rPr>
            <w:rStyle w:val="Hyperlink"/>
          </w:rPr>
          <w:t>https://docs.cloudstack.apache.org/en/latest/installguide/hypervisor/kvm.html</w:t>
        </w:r>
      </w:hyperlink>
    </w:p>
    <w:p w14:paraId="7C14F6B8" w14:textId="383C6A16" w:rsidR="008E3349" w:rsidRDefault="008E3349" w:rsidP="00986E2B">
      <w:r>
        <w:t>[Management Server</w:t>
      </w:r>
      <w:r w:rsidR="00593780">
        <w:t xml:space="preserve"> Install</w:t>
      </w:r>
      <w:r>
        <w:t xml:space="preserve">] </w:t>
      </w:r>
      <w:r w:rsidRPr="008E3349">
        <w:t xml:space="preserve">Apache Foundation. “Management Server Installation — Apache CloudStack 4.15.0.0 Documentation.” Apache CloudStack, A, 2021, </w:t>
      </w:r>
      <w:hyperlink r:id="rId39" w:history="1">
        <w:r w:rsidRPr="006241F8">
          <w:rPr>
            <w:rStyle w:val="Hyperlink"/>
          </w:rPr>
          <w:t>http://docs.cloudstack.apache.org/en/latest/installguide/management-server/index.html</w:t>
        </w:r>
      </w:hyperlink>
    </w:p>
    <w:p w14:paraId="22D0334A" w14:textId="5488BAFB" w:rsidR="00742CF1" w:rsidRDefault="000F3033" w:rsidP="00986E2B">
      <w:pPr>
        <w:rPr>
          <w:rStyle w:val="Hyperlink"/>
        </w:rPr>
      </w:pPr>
      <w:r>
        <w:t xml:space="preserve">[Quick Installation Guide] </w:t>
      </w:r>
      <w:r w:rsidRPr="000F3033">
        <w:t xml:space="preserve">“Quick Installation Guide — Apache CloudStack 4.15.0.0 Documentation.” Apache CloudStack, Apache Foundation, 2021, </w:t>
      </w:r>
      <w:hyperlink r:id="rId40" w:history="1">
        <w:r w:rsidRPr="006241F8">
          <w:rPr>
            <w:rStyle w:val="Hyperlink"/>
          </w:rPr>
          <w:t>http://docs.cloudstack.apache.org/en/latest/quickinstallationguide/qig.html</w:t>
        </w:r>
      </w:hyperlink>
    </w:p>
    <w:p w14:paraId="5E48C9D8" w14:textId="1221183E" w:rsidR="00742CF1" w:rsidRPr="00742CF1" w:rsidRDefault="00742CF1" w:rsidP="00986E2B">
      <w:pPr>
        <w:rPr>
          <w:rStyle w:val="Hyperlink"/>
          <w:color w:val="000000" w:themeColor="text1"/>
          <w:u w:val="none"/>
        </w:rPr>
      </w:pPr>
      <w:r>
        <w:rPr>
          <w:rStyle w:val="Hyperlink"/>
          <w:color w:val="000000" w:themeColor="text1"/>
          <w:u w:val="none"/>
        </w:rPr>
        <w:t>[VPC]</w:t>
      </w:r>
      <w:r w:rsidRPr="00742CF1">
        <w:rPr>
          <w:rStyle w:val="Hyperlink"/>
          <w:color w:val="000000" w:themeColor="text1"/>
          <w:u w:val="none"/>
        </w:rPr>
        <w:t>Apache Software Foundation. “Configuring a Virtual Private Cloud.” Apache Docs, 2016, docs.cloudstack.apache.org/projects/archived-cloudstack-http://docs.cloudstack.apache.org/projects/archived-cloudstack-administration/en/latest/networking/virtual_private_cloud_config.html</w:t>
      </w:r>
    </w:p>
    <w:p w14:paraId="427A0C0B" w14:textId="2E4A3869" w:rsidR="00443403" w:rsidRDefault="00443403" w:rsidP="00986E2B">
      <w:pPr>
        <w:rPr>
          <w:rStyle w:val="Hyperlink"/>
        </w:rPr>
      </w:pPr>
      <w:r>
        <w:t xml:space="preserve">[Cloudstack Configuration] </w:t>
      </w:r>
      <w:r w:rsidRPr="00443403">
        <w:t>Apache Software F</w:t>
      </w:r>
      <w:r>
        <w:t>o</w:t>
      </w:r>
      <w:r w:rsidRPr="00443403">
        <w:t xml:space="preserve">undation. “Configuring Your CloudStack Installation — Apache CloudStack 4.15.0.0 Documentation.” Apache Cloudstack, Apache Software Foundation, 2021, </w:t>
      </w:r>
      <w:hyperlink r:id="rId41" w:anchor="initialize-and-test" w:history="1">
        <w:r w:rsidRPr="006241F8">
          <w:rPr>
            <w:rStyle w:val="Hyperlink"/>
          </w:rPr>
          <w:t>http://docs.cloudstack.apache.org/en/latest/installguide/configuration.html#initialize-and-test</w:t>
        </w:r>
      </w:hyperlink>
    </w:p>
    <w:p w14:paraId="7062F061" w14:textId="6105B062" w:rsidR="00ED1F9D" w:rsidRDefault="00ED1F9D" w:rsidP="00986E2B">
      <w:r w:rsidRPr="005F2C39">
        <w:t xml:space="preserve">Apache Software Foundation. “Log In to the UI.” Apache CloudStack Docs, Apache Software Foundation, 2021, </w:t>
      </w:r>
      <w:hyperlink r:id="rId42" w:history="1">
        <w:r w:rsidRPr="00683357">
          <w:rPr>
            <w:rStyle w:val="Hyperlink"/>
          </w:rPr>
          <w:t>https://docs.cloudstack.apache.org/en/latest/adminguide/ui.html</w:t>
        </w:r>
      </w:hyperlink>
    </w:p>
    <w:p w14:paraId="2CFF4002" w14:textId="781CF5F1" w:rsidR="00593780" w:rsidRDefault="00593780" w:rsidP="00986E2B">
      <w:pPr>
        <w:rPr>
          <w:rStyle w:val="Hyperlink"/>
        </w:rPr>
      </w:pPr>
      <w:r>
        <w:t xml:space="preserve">[Mailing List </w:t>
      </w:r>
      <w:r w:rsidR="00ED1F9D">
        <w:t>for</w:t>
      </w:r>
      <w:r>
        <w:t xml:space="preserve"> Questions, Strong Troubleshooting Reference] </w:t>
      </w:r>
      <w:r w:rsidRPr="00593780">
        <w:t xml:space="preserve">Apache Software Foundation. “Pony Mail!” Pony Mail, Apache Software Foundation, 2021, </w:t>
      </w:r>
      <w:hyperlink r:id="rId43" w:history="1">
        <w:r w:rsidRPr="006241F8">
          <w:rPr>
            <w:rStyle w:val="Hyperlink"/>
          </w:rPr>
          <w:t>https://lists.apache.org/list.html?users@cloudstack.apache.org</w:t>
        </w:r>
      </w:hyperlink>
    </w:p>
    <w:p w14:paraId="53B8A127" w14:textId="48ADB7E5" w:rsidR="00E93928" w:rsidRDefault="00E93928" w:rsidP="00986E2B">
      <w:r>
        <w:t xml:space="preserve">[Uploading ISO] </w:t>
      </w:r>
      <w:r w:rsidRPr="00E93928">
        <w:t xml:space="preserve">“Working </w:t>
      </w:r>
      <w:proofErr w:type="gramStart"/>
      <w:r w:rsidRPr="00E93928">
        <w:t>With</w:t>
      </w:r>
      <w:proofErr w:type="gramEnd"/>
      <w:r w:rsidRPr="00E93928">
        <w:t xml:space="preserve"> Templates.” Apache CloudStack, Apache Software Foundation, 2021, </w:t>
      </w:r>
      <w:hyperlink r:id="rId44" w:history="1">
        <w:r w:rsidRPr="00D0182C">
          <w:rPr>
            <w:rStyle w:val="Hyperlink"/>
          </w:rPr>
          <w:t>https://docs.cloudstack.apache.org/en/latest/adminguide/templates.html</w:t>
        </w:r>
      </w:hyperlink>
    </w:p>
    <w:p w14:paraId="204E56D8" w14:textId="6F4E11EB" w:rsidR="000F3033" w:rsidRDefault="000F3033" w:rsidP="00986E2B">
      <w:r>
        <w:t xml:space="preserve">[Troubleshooting Secondary Storage] </w:t>
      </w:r>
      <w:r w:rsidRPr="000F3033">
        <w:t xml:space="preserve">Prasanna. “SSVM, Templates, Secondary Storage Troubleshooting.” </w:t>
      </w:r>
      <w:proofErr w:type="spellStart"/>
      <w:r w:rsidRPr="000F3033">
        <w:t>Cwiki</w:t>
      </w:r>
      <w:proofErr w:type="spellEnd"/>
      <w:r w:rsidRPr="000F3033">
        <w:t xml:space="preserve"> Apache, </w:t>
      </w:r>
      <w:proofErr w:type="spellStart"/>
      <w:r w:rsidRPr="000F3033">
        <w:t>cwiki</w:t>
      </w:r>
      <w:proofErr w:type="spellEnd"/>
      <w:r w:rsidRPr="000F3033">
        <w:t xml:space="preserve">, 2014, </w:t>
      </w:r>
      <w:hyperlink r:id="rId45" w:history="1">
        <w:r w:rsidRPr="006241F8">
          <w:rPr>
            <w:rStyle w:val="Hyperlink"/>
          </w:rPr>
          <w:t>https://cwiki.apache.org/confluence/display/CLOUDSTACK/SSVM,+templates,+Secondary+storage+troubleshooting</w:t>
        </w:r>
      </w:hyperlink>
    </w:p>
    <w:p w14:paraId="1F14E1B1" w14:textId="52279830" w:rsidR="000F3033" w:rsidRDefault="000F3033" w:rsidP="00986E2B">
      <w:r>
        <w:t>[</w:t>
      </w:r>
      <w:r w:rsidR="00593780">
        <w:t xml:space="preserve">New Total Learners Resource on CloudStack] </w:t>
      </w:r>
      <w:proofErr w:type="spellStart"/>
      <w:r w:rsidRPr="000F3033">
        <w:t>ShapeBlue</w:t>
      </w:r>
      <w:proofErr w:type="spellEnd"/>
      <w:r w:rsidRPr="000F3033">
        <w:t>. “</w:t>
      </w:r>
      <w:proofErr w:type="spellStart"/>
      <w:r w:rsidRPr="000F3033">
        <w:t>Shapeblue</w:t>
      </w:r>
      <w:proofErr w:type="spellEnd"/>
      <w:r w:rsidRPr="000F3033">
        <w:t>/</w:t>
      </w:r>
      <w:proofErr w:type="spellStart"/>
      <w:r w:rsidRPr="000F3033">
        <w:t>Hackerbook</w:t>
      </w:r>
      <w:proofErr w:type="spellEnd"/>
      <w:r w:rsidRPr="000F3033">
        <w:t xml:space="preserve">.” GitHub, Apache Software Foundation, 2021, </w:t>
      </w:r>
      <w:hyperlink r:id="rId46" w:history="1">
        <w:r w:rsidR="00593780" w:rsidRPr="006241F8">
          <w:rPr>
            <w:rStyle w:val="Hyperlink"/>
          </w:rPr>
          <w:t>https://github.com/shapeblue/hackerbook</w:t>
        </w:r>
      </w:hyperlink>
    </w:p>
    <w:p w14:paraId="404B8A98" w14:textId="54065BC7" w:rsidR="000F3033" w:rsidRDefault="000F3033" w:rsidP="00986E2B">
      <w:r>
        <w:t xml:space="preserve">[Some Ports Used By </w:t>
      </w:r>
      <w:proofErr w:type="gramStart"/>
      <w:r>
        <w:t>Cloudstack]</w:t>
      </w:r>
      <w:r w:rsidRPr="000F3033">
        <w:t>Yadav</w:t>
      </w:r>
      <w:proofErr w:type="gramEnd"/>
      <w:r w:rsidRPr="000F3033">
        <w:t xml:space="preserve">, Rohit. “Ports Used by CloudStack.” </w:t>
      </w:r>
      <w:proofErr w:type="spellStart"/>
      <w:r w:rsidRPr="000F3033">
        <w:t>Cwiki</w:t>
      </w:r>
      <w:proofErr w:type="spellEnd"/>
      <w:r w:rsidRPr="000F3033">
        <w:t xml:space="preserve">, Apache Foundation, 2013, </w:t>
      </w:r>
      <w:hyperlink r:id="rId47" w:history="1">
        <w:r w:rsidRPr="006241F8">
          <w:rPr>
            <w:rStyle w:val="Hyperlink"/>
          </w:rPr>
          <w:t>https://cwiki.apache.org/confluence/display/CLOUDSTACK/Ports+used+by+CloudStack</w:t>
        </w:r>
      </w:hyperlink>
    </w:p>
    <w:p w14:paraId="32A2BF6B" w14:textId="606054B6" w:rsidR="00986E2B" w:rsidRPr="00ED1F9D" w:rsidRDefault="00593780" w:rsidP="00ED1F9D">
      <w:r>
        <w:lastRenderedPageBreak/>
        <w:t xml:space="preserve">[CloudStack Configuration] </w:t>
      </w:r>
      <w:r w:rsidRPr="00593780">
        <w:t>“Rohit Yadav - Apache CloudStack on Ubuntu with X86_64 KVM.” Rohit Yadav, Rohit Yadav, 4 July 2019,</w:t>
      </w:r>
      <w:r>
        <w:t xml:space="preserve"> </w:t>
      </w:r>
      <w:hyperlink r:id="rId48" w:history="1">
        <w:r w:rsidRPr="006241F8">
          <w:rPr>
            <w:rStyle w:val="Hyperlink"/>
          </w:rPr>
          <w:t>https://rohityadav.cloud/blog/cloudstack-kvm</w:t>
        </w:r>
      </w:hyperlink>
    </w:p>
    <w:sectPr w:rsidR="00986E2B" w:rsidRPr="00ED1F9D">
      <w:footerReference w:type="even" r:id="rId49"/>
      <w:footerReference w:type="default" r:id="rId50"/>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5E8B2" w14:textId="77777777" w:rsidR="0049410A" w:rsidRDefault="0049410A">
      <w:pPr>
        <w:spacing w:after="0" w:line="240" w:lineRule="auto"/>
      </w:pPr>
      <w:r>
        <w:separator/>
      </w:r>
    </w:p>
  </w:endnote>
  <w:endnote w:type="continuationSeparator" w:id="0">
    <w:p w14:paraId="2A167C05" w14:textId="77777777" w:rsidR="0049410A" w:rsidRDefault="00494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F5038" w14:textId="77777777" w:rsidR="00FE7AB6" w:rsidRDefault="00FE7AB6">
    <w:pPr>
      <w:pStyle w:val="Footer"/>
    </w:pPr>
    <w:r>
      <w:rPr>
        <w:noProof/>
      </w:rPr>
      <mc:AlternateContent>
        <mc:Choice Requires="wps">
          <w:drawing>
            <wp:anchor distT="0" distB="0" distL="114300" distR="114300" simplePos="0" relativeHeight="251673600" behindDoc="0" locked="0" layoutInCell="0" allowOverlap="1" wp14:anchorId="73849141" wp14:editId="3FC5645F">
              <wp:simplePos x="0" y="0"/>
              <wp:positionH relativeFrom="rightMargin">
                <wp:align>left</wp:align>
              </wp:positionH>
              <wp:positionV relativeFrom="margin">
                <wp:align>bottom</wp:align>
              </wp:positionV>
              <wp:extent cx="531495" cy="8229600"/>
              <wp:effectExtent l="0" t="0" r="1905" b="0"/>
              <wp:wrapNone/>
              <wp:docPr id="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59332" w14:textId="5C57585B" w:rsidR="00FE7AB6" w:rsidRDefault="0049410A">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placeholder>
                                <w:docPart w:val="8681762C36F8478AA15676072A0759C6"/>
                              </w:placeholder>
                              <w:dataBinding w:prefixMappings="xmlns:ns0='http://schemas.openxmlformats.org/package/2006/metadata/core-properties' xmlns:ns1='http://purl.org/dc/elements/1.1/'" w:xpath="/ns0:coreProperties[1]/ns1:title[1]" w:storeItemID="{6C3C8BC8-F283-45AE-878A-BAB7291924A1}"/>
                              <w:text/>
                            </w:sdtPr>
                            <w:sdtEndPr/>
                            <w:sdtContent>
                              <w:r w:rsidR="00FE7AB6">
                                <w:rPr>
                                  <w:rFonts w:asciiTheme="majorHAnsi" w:hAnsiTheme="majorHAnsi"/>
                                  <w:color w:val="7F7F7F" w:themeColor="text1" w:themeTint="80"/>
                                  <w:sz w:val="20"/>
                                </w:rPr>
                                <w:t>Apache CloudStack 4.15 Installation Guide</w:t>
                              </w:r>
                            </w:sdtContent>
                          </w:sdt>
                          <w:r w:rsidR="00FE7AB6">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placeholder>
                                <w:docPart w:val="798D77BE9C044F028732ACF181B29F81"/>
                              </w:placeholder>
                              <w:dataBinding w:prefixMappings="xmlns:ns0='http://schemas.microsoft.com/office/2006/coverPageProps'" w:xpath="/ns0:CoverPageProperties[1]/ns0:PublishDate[1]" w:storeItemID="{55AF091B-3C7A-41E3-B477-F2FDAA23CFDA}"/>
                              <w:date w:fullDate="2015-08-31T00:00:00Z">
                                <w:dateFormat w:val="M/d/yyyy"/>
                                <w:lid w:val="en-US"/>
                                <w:storeMappedDataAs w:val="dateTime"/>
                                <w:calendar w:val="gregorian"/>
                              </w:date>
                            </w:sdtPr>
                            <w:sdtEndPr/>
                            <w:sdtContent>
                              <w:r w:rsidR="00FE7AB6">
                                <w:rPr>
                                  <w:rFonts w:asciiTheme="majorHAnsi" w:hAnsiTheme="majorHAnsi"/>
                                  <w:color w:val="7F7F7F" w:themeColor="text1" w:themeTint="80"/>
                                  <w:sz w:val="20"/>
                                </w:rPr>
                                <w:t>8/31/2015</w:t>
                              </w:r>
                            </w:sdtContent>
                          </w:sdt>
                          <w:r w:rsidR="00FE7AB6">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73849141" id="Rectangle 23" o:spid="_x0000_s1028" style="position:absolute;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jzvg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rl3o&#10;874CAAC4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14:paraId="49C59332" w14:textId="5C57585B" w:rsidR="0062034F" w:rsidRDefault="0062034F">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placeholder>
                          <w:docPart w:val="8681762C36F8478AA15676072A0759C6"/>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Apache CloudStack 4.15 Installation Guide</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placeholder>
                          <w:docPart w:val="798D77BE9C044F028732ACF181B29F81"/>
                        </w:placeholder>
                        <w:dataBinding w:prefixMappings="xmlns:ns0='http://schemas.microsoft.com/office/2006/coverPageProps'" w:xpath="/ns0:CoverPageProperties[1]/ns0:PublishDate[1]" w:storeItemID="{55AF091B-3C7A-41E3-B477-F2FDAA23CFDA}"/>
                        <w:date w:fullDate="2015-08-31T00:00:00Z">
                          <w:dateFormat w:val="M/d/yyyy"/>
                          <w:lid w:val="en-US"/>
                          <w:storeMappedDataAs w:val="dateTime"/>
                          <w:calendar w:val="gregorian"/>
                        </w:date>
                      </w:sdtPr>
                      <w:sdtContent>
                        <w:r>
                          <w:rPr>
                            <w:rFonts w:asciiTheme="majorHAnsi" w:hAnsiTheme="majorHAnsi"/>
                            <w:color w:val="7F7F7F" w:themeColor="text1" w:themeTint="80"/>
                            <w:sz w:val="20"/>
                          </w:rPr>
                          <w:t>8/31/2015</w:t>
                        </w:r>
                      </w:sdtContent>
                    </w:sdt>
                    <w:r>
                      <w:rPr>
                        <w:rFonts w:asciiTheme="majorHAnsi" w:hAnsiTheme="majorHAnsi"/>
                        <w:color w:val="7F7F7F" w:themeColor="text1" w:themeTint="80"/>
                        <w:sz w:val="20"/>
                      </w:rPr>
                      <w:t xml:space="preserve"> </w:t>
                    </w:r>
                  </w:p>
                </w:txbxContent>
              </v:textbox>
              <w10:wrap anchorx="margin" anchory="margin"/>
            </v:rect>
          </w:pict>
        </mc:Fallback>
      </mc:AlternateContent>
    </w:r>
    <w:r>
      <w:rPr>
        <w:noProof/>
      </w:rPr>
      <mc:AlternateContent>
        <mc:Choice Requires="wps">
          <w:drawing>
            <wp:anchor distT="0" distB="0" distL="114300" distR="114300" simplePos="0" relativeHeight="251674624" behindDoc="0" locked="0" layoutInCell="0" allowOverlap="1" wp14:anchorId="12A870CC" wp14:editId="62FC053E">
              <wp:simplePos x="0" y="0"/>
              <wp:positionH relativeFrom="page">
                <wp:align>center</wp:align>
              </wp:positionH>
              <wp:positionV relativeFrom="page">
                <wp:align>center</wp:align>
              </wp:positionV>
              <wp:extent cx="7127240" cy="9435465"/>
              <wp:effectExtent l="8890" t="12700" r="7620" b="10160"/>
              <wp:wrapNone/>
              <wp:docPr id="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7240" cy="943546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F36C37C" id="AutoShape 24" o:spid="_x0000_s1026" style="position:absolute;margin-left:0;margin-top:0;width:561.2pt;height:742.9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" o:allowincell="f" filled="f" fillcolor="black" strokecolor="black [3213]" strokeweight="1pt">
              <w10:wrap anchorx="page" anchory="page"/>
            </v:roundrect>
          </w:pict>
        </mc:Fallback>
      </mc:AlternateContent>
    </w:r>
    <w:r>
      <w:rPr>
        <w:noProof/>
      </w:rPr>
      <mc:AlternateContent>
        <mc:Choice Requires="wps">
          <w:drawing>
            <wp:anchor distT="0" distB="0" distL="114300" distR="114300" simplePos="0" relativeHeight="251672576" behindDoc="0" locked="0" layoutInCell="0" allowOverlap="1" wp14:anchorId="79621222" wp14:editId="425E90CC">
              <wp:simplePos x="0" y="0"/>
              <wp:positionH relativeFrom="rightMargin">
                <wp:align>left</wp:align>
              </wp:positionH>
              <wp:positionV relativeFrom="bottomMargin">
                <wp:align>top</wp:align>
              </wp:positionV>
              <wp:extent cx="520700" cy="520700"/>
              <wp:effectExtent l="0" t="0" r="3175" b="3175"/>
              <wp:wrapNone/>
              <wp:docPr id="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05016B1" w14:textId="77777777" w:rsidR="00FE7AB6" w:rsidRDefault="00FE7AB6">
                          <w:pPr>
                            <w:pStyle w:val="NoSpacing"/>
                            <w:jc w:val="center"/>
                            <w:rPr>
                              <w:color w:val="FFFFFF" w:themeColor="background1"/>
                              <w:sz w:val="40"/>
                              <w:szCs w:val="40"/>
                            </w:rPr>
                          </w:pPr>
                          <w:r>
                            <w:fldChar w:fldCharType="begin"/>
                          </w:r>
                          <w:r>
                            <w:instrText xml:space="preserve"> PAGE  \* Arabic  \* MERGEFORMAT </w:instrText>
                          </w:r>
                          <w:r>
                            <w:fldChar w:fldCharType="separate"/>
                          </w:r>
                          <w:r w:rsidRPr="00B70FAF">
                            <w:rPr>
                              <w:noProof/>
                              <w:color w:val="FFFFFF" w:themeColor="background1"/>
                              <w:sz w:val="40"/>
                              <w:szCs w:val="40"/>
                            </w:rPr>
                            <w:t>2</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621222" id="Oval 22" o:spid="_x0000_s1029"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An3oXyjgIAACsFAAAOAAAAAAAAAAAAAAAAAC4CAABkcnMvZTJvRG9jLnhtbFBLAQItABQABgAI&#10;AAAAIQAD9wbc2AAAAAMBAAAPAAAAAAAAAAAAAAAAAOgEAABkcnMvZG93bnJldi54bWxQSwUGAAAA&#10;AAQABADzAAAA7QUAAAAA&#10;" o:allowincell="f" fillcolor="#6f6f74 [3204]" stroked="f">
              <v:textbox inset="0,0,0,0">
                <w:txbxContent>
                  <w:p w14:paraId="705016B1" w14:textId="77777777" w:rsidR="0062034F" w:rsidRDefault="0062034F">
                    <w:pPr>
                      <w:pStyle w:val="NoSpacing"/>
                      <w:jc w:val="center"/>
                      <w:rPr>
                        <w:color w:val="FFFFFF" w:themeColor="background1"/>
                        <w:sz w:val="40"/>
                        <w:szCs w:val="40"/>
                      </w:rPr>
                    </w:pPr>
                    <w:r>
                      <w:fldChar w:fldCharType="begin"/>
                    </w:r>
                    <w:r>
                      <w:instrText xml:space="preserve"> PAGE  \* Arabic  \* MERGEFORMAT </w:instrText>
                    </w:r>
                    <w:r>
                      <w:fldChar w:fldCharType="separate"/>
                    </w:r>
                    <w:r w:rsidRPr="00B70FAF">
                      <w:rPr>
                        <w:noProof/>
                        <w:color w:val="FFFFFF" w:themeColor="background1"/>
                        <w:sz w:val="40"/>
                        <w:szCs w:val="40"/>
                      </w:rPr>
                      <w:t>2</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0ADFA" w14:textId="77777777" w:rsidR="00FE7AB6" w:rsidRDefault="00FE7AB6">
    <w:pPr>
      <w:rPr>
        <w:sz w:val="20"/>
      </w:rPr>
    </w:pPr>
    <w:r>
      <w:rPr>
        <w:noProof/>
        <w:sz w:val="10"/>
        <w:szCs w:val="10"/>
      </w:rPr>
      <mc:AlternateContent>
        <mc:Choice Requires="wps">
          <w:drawing>
            <wp:anchor distT="0" distB="0" distL="114300" distR="114300" simplePos="0" relativeHeight="251670528" behindDoc="0" locked="0" layoutInCell="0" allowOverlap="1" wp14:anchorId="40E5B20F" wp14:editId="46ECBC05">
              <wp:simplePos x="0" y="0"/>
              <wp:positionH relativeFrom="leftMargin">
                <wp:align>right</wp:align>
              </wp:positionH>
              <wp:positionV relativeFrom="margin">
                <wp:align>bottom</wp:align>
              </wp:positionV>
              <wp:extent cx="594995" cy="8229600"/>
              <wp:effectExtent l="0" t="0" r="0" b="0"/>
              <wp:wrapNone/>
              <wp:docPr id="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CC7C0" w14:textId="2D5BF904" w:rsidR="00FE7AB6" w:rsidRDefault="0049410A">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EndPr/>
                            <w:sdtContent>
                              <w:r w:rsidR="00FE7AB6">
                                <w:rPr>
                                  <w:rFonts w:asciiTheme="majorHAnsi" w:hAnsiTheme="majorHAnsi"/>
                                  <w:color w:val="7F7F7F" w:themeColor="text1" w:themeTint="80"/>
                                  <w:sz w:val="20"/>
                                </w:rPr>
                                <w:t>Apache CloudStack 4.15 Installation Guide</w:t>
                              </w:r>
                            </w:sdtContent>
                          </w:sdt>
                          <w:r w:rsidR="00FE7AB6">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5-08-31T00:00:00Z">
                                <w:dateFormat w:val="M/d/yyyy"/>
                                <w:lid w:val="en-US"/>
                                <w:storeMappedDataAs w:val="dateTime"/>
                                <w:calendar w:val="gregorian"/>
                              </w:date>
                            </w:sdtPr>
                            <w:sdtEndPr/>
                            <w:sdtContent>
                              <w:r w:rsidR="00FE7AB6">
                                <w:rPr>
                                  <w:rFonts w:asciiTheme="majorHAnsi" w:hAnsiTheme="majorHAnsi"/>
                                  <w:color w:val="7F7F7F" w:themeColor="text1" w:themeTint="80"/>
                                  <w:sz w:val="20"/>
                                </w:rPr>
                                <w:t>8/31/2015</w:t>
                              </w:r>
                            </w:sdtContent>
                          </w:sdt>
                          <w:r w:rsidR="00FE7AB6">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40E5B20F" id="Rectangle 21" o:spid="_x0000_s1030" style="position:absolute;margin-left:-4.35pt;margin-top:0;width:46.85pt;height:9in;z-index:251670528;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" o:allowincell="f" filled="f" stroked="f">
              <v:textbox style="layout-flow:vertical;mso-layout-flow-alt:bottom-to-top" inset=",,8.64pt,10.8pt">
                <w:txbxContent>
                  <w:p w14:paraId="0E5CC7C0" w14:textId="2D5BF904" w:rsidR="0062034F" w:rsidRDefault="0062034F">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Apache CloudStack 4.15 Installation Guide</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dataBinding w:prefixMappings="xmlns:ns0='http://schemas.microsoft.com/office/2006/coverPageProps'" w:xpath="/ns0:CoverPageProperties[1]/ns0:PublishDate[1]" w:storeItemID="{55AF091B-3C7A-41E3-B477-F2FDAA23CFDA}"/>
                        <w:date w:fullDate="2015-08-31T00:00:00Z">
                          <w:dateFormat w:val="M/d/yyyy"/>
                          <w:lid w:val="en-US"/>
                          <w:storeMappedDataAs w:val="dateTime"/>
                          <w:calendar w:val="gregorian"/>
                        </w:date>
                      </w:sdtPr>
                      <w:sdtContent>
                        <w:r>
                          <w:rPr>
                            <w:rFonts w:asciiTheme="majorHAnsi" w:hAnsiTheme="majorHAnsi"/>
                            <w:color w:val="7F7F7F" w:themeColor="text1" w:themeTint="80"/>
                            <w:sz w:val="20"/>
                          </w:rPr>
                          <w:t>8/31/2015</w:t>
                        </w:r>
                      </w:sdtContent>
                    </w:sdt>
                    <w:r>
                      <w:rPr>
                        <w:rFonts w:asciiTheme="majorHAnsi" w:hAnsiTheme="majorHAnsi"/>
                        <w:color w:val="7F7F7F" w:themeColor="text1" w:themeTint="80"/>
                        <w:sz w:val="20"/>
                      </w:rPr>
                      <w:t xml:space="preserve"> </w:t>
                    </w:r>
                  </w:p>
                </w:txbxContent>
              </v:textbox>
              <w10:wrap anchorx="margin" anchory="margin"/>
            </v:rect>
          </w:pict>
        </mc:Fallback>
      </mc:AlternateContent>
    </w:r>
    <w:r>
      <w:rPr>
        <w:noProof/>
        <w:sz w:val="20"/>
      </w:rPr>
      <mc:AlternateContent>
        <mc:Choice Requires="wps">
          <w:drawing>
            <wp:anchor distT="0" distB="0" distL="114300" distR="114300" simplePos="0" relativeHeight="251669504" behindDoc="0" locked="0" layoutInCell="0" allowOverlap="1" wp14:anchorId="02F5EC1A" wp14:editId="2F6F6495">
              <wp:simplePos x="0" y="0"/>
              <wp:positionH relativeFrom="page">
                <wp:align>center</wp:align>
              </wp:positionH>
              <wp:positionV relativeFrom="page">
                <wp:align>center</wp:align>
              </wp:positionV>
              <wp:extent cx="7134225" cy="9432290"/>
              <wp:effectExtent l="14605" t="9525" r="13970" b="6985"/>
              <wp:wrapNone/>
              <wp:docPr id="4"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4225" cy="943229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5F63F07" id="AutoShape 20" o:spid="_x0000_s1026" style="position:absolute;margin-left:0;margin-top:0;width:561.75pt;height:742.7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" o:allowincell="f" filled="f" fillcolor="black" strokecolor="black [3213]" strokeweight="1pt">
              <w10:wrap anchorx="page" anchory="page"/>
            </v:roundrect>
          </w:pict>
        </mc:Fallback>
      </mc:AlternateContent>
    </w:r>
    <w:r>
      <w:rPr>
        <w:noProof/>
        <w:sz w:val="20"/>
      </w:rPr>
      <mc:AlternateContent>
        <mc:Choice Requires="wps">
          <w:drawing>
            <wp:anchor distT="0" distB="0" distL="114300" distR="114300" simplePos="0" relativeHeight="251668480" behindDoc="0" locked="0" layoutInCell="0" allowOverlap="1" wp14:anchorId="5F727861" wp14:editId="45810053">
              <wp:simplePos x="0" y="0"/>
              <wp:positionH relativeFrom="leftMargin">
                <wp:align>right</wp:align>
              </wp:positionH>
              <wp:positionV relativeFrom="bottomMargin">
                <wp:align>top</wp:align>
              </wp:positionV>
              <wp:extent cx="520700" cy="520700"/>
              <wp:effectExtent l="8890" t="0" r="3810" b="3175"/>
              <wp:wrapNone/>
              <wp:docPr id="3"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107C96B" w14:textId="77777777" w:rsidR="00FE7AB6" w:rsidRDefault="00FE7AB6">
                          <w:pPr>
                            <w:pStyle w:val="NoSpacing"/>
                            <w:jc w:val="center"/>
                            <w:rPr>
                              <w:color w:val="FFFFFF" w:themeColor="background1"/>
                              <w:sz w:val="40"/>
                              <w:szCs w:val="40"/>
                            </w:rPr>
                          </w:pPr>
                          <w:r>
                            <w:fldChar w:fldCharType="begin"/>
                          </w:r>
                          <w:r>
                            <w:instrText xml:space="preserve"> PAGE  \* Arabic  \* MERGEFORMAT </w:instrText>
                          </w:r>
                          <w:r>
                            <w:fldChar w:fldCharType="separate"/>
                          </w:r>
                          <w:r w:rsidRPr="00B70FAF">
                            <w:rPr>
                              <w:noProof/>
                              <w:color w:val="FFFFFF" w:themeColor="background1"/>
                              <w:sz w:val="40"/>
                              <w:szCs w:val="40"/>
                            </w:rPr>
                            <w:t>3</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F727861" id="Oval 19" o:spid="_x0000_s1031" style="position:absolute;margin-left:-10.2pt;margin-top:0;width:41pt;height:41pt;z-index:251668480;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D76yfSjgIAACsFAAAOAAAAAAAAAAAAAAAAAC4CAABkcnMvZTJvRG9jLnhtbFBLAQItABQABgAI&#10;AAAAIQAD9wbc2AAAAAMBAAAPAAAAAAAAAAAAAAAAAOgEAABkcnMvZG93bnJldi54bWxQSwUGAAAA&#10;AAQABADzAAAA7QUAAAAA&#10;" o:allowincell="f" fillcolor="#6f6f74 [3204]" stroked="f">
              <v:textbox inset="0,0,0,0">
                <w:txbxContent>
                  <w:p w14:paraId="6107C96B" w14:textId="77777777" w:rsidR="0062034F" w:rsidRDefault="0062034F">
                    <w:pPr>
                      <w:pStyle w:val="NoSpacing"/>
                      <w:jc w:val="center"/>
                      <w:rPr>
                        <w:color w:val="FFFFFF" w:themeColor="background1"/>
                        <w:sz w:val="40"/>
                        <w:szCs w:val="40"/>
                      </w:rPr>
                    </w:pPr>
                    <w:r>
                      <w:fldChar w:fldCharType="begin"/>
                    </w:r>
                    <w:r>
                      <w:instrText xml:space="preserve"> PAGE  \* Arabic  \* MERGEFORMAT </w:instrText>
                    </w:r>
                    <w:r>
                      <w:fldChar w:fldCharType="separate"/>
                    </w:r>
                    <w:r w:rsidRPr="00B70FAF">
                      <w:rPr>
                        <w:noProof/>
                        <w:color w:val="FFFFFF" w:themeColor="background1"/>
                        <w:sz w:val="40"/>
                        <w:szCs w:val="40"/>
                      </w:rPr>
                      <w:t>3</w:t>
                    </w:r>
                    <w:r>
                      <w:rPr>
                        <w:noProof/>
                        <w:color w:val="FFFFFF" w:themeColor="background1"/>
                        <w:sz w:val="40"/>
                        <w:szCs w:val="40"/>
                      </w:rPr>
                      <w:fldChar w:fldCharType="end"/>
                    </w:r>
                  </w:p>
                </w:txbxContent>
              </v:textbox>
              <w10:wrap anchorx="margin" anchory="margin"/>
            </v:oval>
          </w:pict>
        </mc:Fallback>
      </mc:AlternateContent>
    </w:r>
  </w:p>
  <w:p w14:paraId="2B1F30DB" w14:textId="77777777" w:rsidR="00FE7AB6" w:rsidRDefault="00FE7AB6">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154D1" w14:textId="77777777" w:rsidR="0049410A" w:rsidRDefault="0049410A">
      <w:pPr>
        <w:spacing w:after="0" w:line="240" w:lineRule="auto"/>
      </w:pPr>
      <w:r>
        <w:separator/>
      </w:r>
    </w:p>
  </w:footnote>
  <w:footnote w:type="continuationSeparator" w:id="0">
    <w:p w14:paraId="47E2DAB1" w14:textId="77777777" w:rsidR="0049410A" w:rsidRDefault="004941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7B789"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7B789"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A8A8AB"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6F6F74"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535356" w:themeColor="accent1" w:themeShade="BF"/>
      </w:rPr>
    </w:lvl>
  </w:abstractNum>
  <w:abstractNum w:abstractNumId="5" w15:restartNumberingAfterBreak="0">
    <w:nsid w:val="0404322A"/>
    <w:multiLevelType w:val="hybridMultilevel"/>
    <w:tmpl w:val="775C92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0414E2"/>
    <w:multiLevelType w:val="hybridMultilevel"/>
    <w:tmpl w:val="8D7EA7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1E00E2"/>
    <w:multiLevelType w:val="hybridMultilevel"/>
    <w:tmpl w:val="FEE41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6"/>
  </w:num>
  <w:num w:numId="17">
    <w:abstractNumId w:val="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35D"/>
    <w:rsid w:val="000141D9"/>
    <w:rsid w:val="00017C81"/>
    <w:rsid w:val="00021186"/>
    <w:rsid w:val="000245B4"/>
    <w:rsid w:val="00030E0A"/>
    <w:rsid w:val="00035581"/>
    <w:rsid w:val="0004735D"/>
    <w:rsid w:val="0006364C"/>
    <w:rsid w:val="00084DE9"/>
    <w:rsid w:val="0009784F"/>
    <w:rsid w:val="000B23DA"/>
    <w:rsid w:val="000F3033"/>
    <w:rsid w:val="00104E78"/>
    <w:rsid w:val="0014341E"/>
    <w:rsid w:val="001B5240"/>
    <w:rsid w:val="001E07F1"/>
    <w:rsid w:val="002153E0"/>
    <w:rsid w:val="0026548C"/>
    <w:rsid w:val="002E2A3E"/>
    <w:rsid w:val="002F607C"/>
    <w:rsid w:val="002F6F63"/>
    <w:rsid w:val="00302000"/>
    <w:rsid w:val="0041162E"/>
    <w:rsid w:val="00443403"/>
    <w:rsid w:val="00464E62"/>
    <w:rsid w:val="00474216"/>
    <w:rsid w:val="004841B4"/>
    <w:rsid w:val="0049410A"/>
    <w:rsid w:val="004941D3"/>
    <w:rsid w:val="004A436F"/>
    <w:rsid w:val="004D0DE8"/>
    <w:rsid w:val="004E0CAC"/>
    <w:rsid w:val="004F36FB"/>
    <w:rsid w:val="0051491B"/>
    <w:rsid w:val="00516E37"/>
    <w:rsid w:val="00520A95"/>
    <w:rsid w:val="005304D8"/>
    <w:rsid w:val="00536F0D"/>
    <w:rsid w:val="005534F9"/>
    <w:rsid w:val="00560054"/>
    <w:rsid w:val="00565ABD"/>
    <w:rsid w:val="00593780"/>
    <w:rsid w:val="005A676B"/>
    <w:rsid w:val="005D357F"/>
    <w:rsid w:val="005F04EA"/>
    <w:rsid w:val="00601248"/>
    <w:rsid w:val="00606D5D"/>
    <w:rsid w:val="0062034F"/>
    <w:rsid w:val="00685AED"/>
    <w:rsid w:val="006D5066"/>
    <w:rsid w:val="0070710F"/>
    <w:rsid w:val="0073355E"/>
    <w:rsid w:val="00742CF1"/>
    <w:rsid w:val="00745E05"/>
    <w:rsid w:val="00750B83"/>
    <w:rsid w:val="007B5AC5"/>
    <w:rsid w:val="007B5EF9"/>
    <w:rsid w:val="007D0474"/>
    <w:rsid w:val="007E66B6"/>
    <w:rsid w:val="00846F06"/>
    <w:rsid w:val="00854D20"/>
    <w:rsid w:val="008758EF"/>
    <w:rsid w:val="008A37CA"/>
    <w:rsid w:val="008E3349"/>
    <w:rsid w:val="008F593C"/>
    <w:rsid w:val="008F68DB"/>
    <w:rsid w:val="00931841"/>
    <w:rsid w:val="0093462A"/>
    <w:rsid w:val="00986E2B"/>
    <w:rsid w:val="009A4E67"/>
    <w:rsid w:val="009C3BEA"/>
    <w:rsid w:val="00A02913"/>
    <w:rsid w:val="00A24EE0"/>
    <w:rsid w:val="00A83F0C"/>
    <w:rsid w:val="00AC1C3A"/>
    <w:rsid w:val="00AC22B3"/>
    <w:rsid w:val="00AC26DA"/>
    <w:rsid w:val="00B00F4C"/>
    <w:rsid w:val="00B27BEC"/>
    <w:rsid w:val="00B70FAF"/>
    <w:rsid w:val="00BD5CEA"/>
    <w:rsid w:val="00C424FA"/>
    <w:rsid w:val="00C528EE"/>
    <w:rsid w:val="00C66D96"/>
    <w:rsid w:val="00C80EF6"/>
    <w:rsid w:val="00C84955"/>
    <w:rsid w:val="00C95437"/>
    <w:rsid w:val="00CC23E8"/>
    <w:rsid w:val="00CF1C4E"/>
    <w:rsid w:val="00CF4A9E"/>
    <w:rsid w:val="00D27EDE"/>
    <w:rsid w:val="00D446CF"/>
    <w:rsid w:val="00D46875"/>
    <w:rsid w:val="00D709D7"/>
    <w:rsid w:val="00D96D3C"/>
    <w:rsid w:val="00DD1F52"/>
    <w:rsid w:val="00DF56B4"/>
    <w:rsid w:val="00E43F34"/>
    <w:rsid w:val="00E576F9"/>
    <w:rsid w:val="00E57C9D"/>
    <w:rsid w:val="00E728E8"/>
    <w:rsid w:val="00E80FC0"/>
    <w:rsid w:val="00E87369"/>
    <w:rsid w:val="00E93928"/>
    <w:rsid w:val="00ED1F9D"/>
    <w:rsid w:val="00ED3E94"/>
    <w:rsid w:val="00EE6290"/>
    <w:rsid w:val="00F207BD"/>
    <w:rsid w:val="00F26CCE"/>
    <w:rsid w:val="00F37C06"/>
    <w:rsid w:val="00F43565"/>
    <w:rsid w:val="00F43B54"/>
    <w:rsid w:val="00F504E7"/>
    <w:rsid w:val="00F91480"/>
    <w:rsid w:val="00FB66C0"/>
    <w:rsid w:val="00FC4C73"/>
    <w:rsid w:val="00FC753F"/>
    <w:rsid w:val="00FD418E"/>
    <w:rsid w:val="00FE1AA4"/>
    <w:rsid w:val="00FE614B"/>
    <w:rsid w:val="00FE7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4183910"/>
  <w15:docId w15:val="{7E004FD4-2CF8-4322-A518-FC33A9220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535356"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535356" w:themeColor="accent1" w:themeShade="BF"/>
      <w:spacing w:val="20"/>
      <w:sz w:val="24"/>
      <w:szCs w:val="28"/>
    </w:rPr>
  </w:style>
  <w:style w:type="paragraph" w:styleId="Heading3">
    <w:name w:val="heading 3"/>
    <w:basedOn w:val="Normal"/>
    <w:next w:val="Normal"/>
    <w:link w:val="Heading3Char"/>
    <w:uiPriority w:val="9"/>
    <w:unhideWhenUsed/>
    <w:qFormat/>
    <w:pPr>
      <w:spacing w:before="200" w:after="40" w:line="240" w:lineRule="auto"/>
      <w:outlineLvl w:val="2"/>
    </w:pPr>
    <w:rPr>
      <w:rFonts w:asciiTheme="majorHAnsi" w:hAnsiTheme="majorHAnsi"/>
      <w:b/>
      <w:color w:val="6F6F74"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0945B"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0945B"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5623C"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5623C"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6F6F74"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6F6F74"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535356"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535356"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6F6F74" w:themeColor="accent1"/>
      <w:spacing w:val="20"/>
      <w:sz w:val="24"/>
      <w:szCs w:val="24"/>
    </w:rPr>
  </w:style>
  <w:style w:type="paragraph" w:styleId="Title">
    <w:name w:val="Title"/>
    <w:basedOn w:val="Normal"/>
    <w:link w:val="TitleChar"/>
    <w:uiPriority w:val="10"/>
    <w:qFormat/>
    <w:pPr>
      <w:pBdr>
        <w:bottom w:val="single" w:sz="8" w:space="4" w:color="6F6F74" w:themeColor="accent1"/>
      </w:pBdr>
      <w:spacing w:line="240" w:lineRule="auto"/>
      <w:contextualSpacing/>
      <w:jc w:val="center"/>
    </w:pPr>
    <w:rPr>
      <w:rFonts w:asciiTheme="majorHAnsi" w:hAnsiTheme="majorHAnsi"/>
      <w:b/>
      <w:smallCaps/>
      <w:color w:val="6F6F74"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6F6F74"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semiHidden/>
    <w:unhideWhenUsed/>
    <w:pPr>
      <w:tabs>
        <w:tab w:val="center" w:pos="4320"/>
        <w:tab w:val="right" w:pos="8640"/>
      </w:tabs>
    </w:pPr>
  </w:style>
  <w:style w:type="character" w:customStyle="1" w:styleId="FooterChar">
    <w:name w:val="Footer Char"/>
    <w:basedOn w:val="DefaultParagraphFont"/>
    <w:link w:val="Footer"/>
    <w:uiPriority w:val="99"/>
    <w:semiHidden/>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618096"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A8A8AB" w:themeColor="accent1" w:themeTint="99"/>
        <w:bottom w:val="single" w:sz="24" w:space="10" w:color="A8A8AB"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9B7362"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0945B"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0945B"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5623C"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5623C"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6F6F74"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6F6F74"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2A9B9" w:themeColor="accent2"/>
      <w:spacing w:val="2"/>
      <w:w w:val="100"/>
      <w:sz w:val="20"/>
      <w:szCs w:val="20"/>
    </w:rPr>
  </w:style>
  <w:style w:type="paragraph" w:styleId="IntenseQuote">
    <w:name w:val="Intense Quote"/>
    <w:basedOn w:val="Normal"/>
    <w:link w:val="IntenseQuoteChar"/>
    <w:uiPriority w:val="30"/>
    <w:qFormat/>
    <w:pPr>
      <w:pBdr>
        <w:top w:val="single" w:sz="36" w:space="10" w:color="A8A8AB" w:themeColor="accent1" w:themeTint="99"/>
        <w:left w:val="single" w:sz="24" w:space="10" w:color="6F6F74" w:themeColor="accent1"/>
        <w:bottom w:val="single" w:sz="36" w:space="10" w:color="A7B789" w:themeColor="accent3"/>
        <w:right w:val="single" w:sz="24" w:space="10" w:color="6F6F74" w:themeColor="accent1"/>
      </w:pBdr>
      <w:shd w:val="clear" w:color="auto" w:fill="6F6F74"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6F6F74" w:themeFill="accent1"/>
    </w:rPr>
  </w:style>
  <w:style w:type="character" w:styleId="IntenseReference">
    <w:name w:val="Intense Reference"/>
    <w:basedOn w:val="DefaultParagraphFont"/>
    <w:uiPriority w:val="32"/>
    <w:qFormat/>
    <w:rPr>
      <w:rFonts w:cs="Times New Roman"/>
      <w:b/>
      <w:color w:val="6F6F74"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92A9B9"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pPr>
      <w:tabs>
        <w:tab w:val="right" w:leader="dot" w:pos="8630"/>
      </w:tabs>
      <w:spacing w:after="40" w:line="240" w:lineRule="auto"/>
    </w:pPr>
    <w:rPr>
      <w:smallCaps/>
      <w:noProof/>
      <w:color w:val="92A9B9" w:themeColor="accent2"/>
    </w:rPr>
  </w:style>
  <w:style w:type="paragraph" w:styleId="TOC2">
    <w:name w:val="toc 2"/>
    <w:basedOn w:val="Normal"/>
    <w:next w:val="Normal"/>
    <w:autoRedefine/>
    <w:uiPriority w:val="3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67AABF" w:themeColor="hyperlink"/>
      <w:u w:val="single"/>
    </w:rPr>
  </w:style>
  <w:style w:type="paragraph" w:styleId="TOCHeading">
    <w:name w:val="TOC Heading"/>
    <w:basedOn w:val="Heading1"/>
    <w:next w:val="Normal"/>
    <w:uiPriority w:val="39"/>
    <w:unhideWhenUsed/>
    <w:qFormat/>
    <w:rsid w:val="0014341E"/>
    <w:pPr>
      <w:keepNext/>
      <w:keepLines/>
      <w:spacing w:before="240" w:after="0" w:line="259" w:lineRule="auto"/>
      <w:outlineLvl w:val="9"/>
    </w:pPr>
    <w:rPr>
      <w:rFonts w:eastAsiaTheme="majorEastAsia" w:cstheme="majorBidi"/>
      <w:b w:val="0"/>
      <w:spacing w:val="0"/>
      <w:sz w:val="32"/>
    </w:rPr>
  </w:style>
  <w:style w:type="paragraph" w:styleId="ListParagraph">
    <w:name w:val="List Paragraph"/>
    <w:basedOn w:val="Normal"/>
    <w:uiPriority w:val="34"/>
    <w:qFormat/>
    <w:rsid w:val="0014341E"/>
    <w:pPr>
      <w:ind w:left="720"/>
      <w:contextualSpacing/>
    </w:pPr>
  </w:style>
  <w:style w:type="paragraph" w:styleId="FootnoteText">
    <w:name w:val="footnote text"/>
    <w:basedOn w:val="Normal"/>
    <w:link w:val="FootnoteTextChar"/>
    <w:uiPriority w:val="99"/>
    <w:semiHidden/>
    <w:unhideWhenUsed/>
    <w:rsid w:val="00520A95"/>
    <w:pPr>
      <w:spacing w:after="0" w:line="240" w:lineRule="auto"/>
    </w:pPr>
    <w:rPr>
      <w:sz w:val="20"/>
    </w:rPr>
  </w:style>
  <w:style w:type="character" w:customStyle="1" w:styleId="FootnoteTextChar">
    <w:name w:val="Footnote Text Char"/>
    <w:basedOn w:val="DefaultParagraphFont"/>
    <w:link w:val="FootnoteText"/>
    <w:uiPriority w:val="99"/>
    <w:semiHidden/>
    <w:rsid w:val="00520A95"/>
    <w:rPr>
      <w:rFonts w:cs="Times New Roman"/>
      <w:color w:val="000000" w:themeColor="text1"/>
      <w:sz w:val="20"/>
      <w:szCs w:val="20"/>
    </w:rPr>
  </w:style>
  <w:style w:type="character" w:styleId="FootnoteReference">
    <w:name w:val="footnote reference"/>
    <w:basedOn w:val="DefaultParagraphFont"/>
    <w:uiPriority w:val="99"/>
    <w:semiHidden/>
    <w:unhideWhenUsed/>
    <w:rsid w:val="00520A95"/>
    <w:rPr>
      <w:vertAlign w:val="superscript"/>
    </w:rPr>
  </w:style>
  <w:style w:type="character" w:styleId="UnresolvedMention">
    <w:name w:val="Unresolved Mention"/>
    <w:basedOn w:val="DefaultParagraphFont"/>
    <w:uiPriority w:val="99"/>
    <w:semiHidden/>
    <w:unhideWhenUsed/>
    <w:rsid w:val="008E3349"/>
    <w:rPr>
      <w:color w:val="605E5C"/>
      <w:shd w:val="clear" w:color="auto" w:fill="E1DFDD"/>
    </w:rPr>
  </w:style>
  <w:style w:type="character" w:styleId="FollowedHyperlink">
    <w:name w:val="FollowedHyperlink"/>
    <w:basedOn w:val="DefaultParagraphFont"/>
    <w:uiPriority w:val="99"/>
    <w:semiHidden/>
    <w:unhideWhenUsed/>
    <w:rsid w:val="000F3033"/>
    <w:rPr>
      <w:color w:val="ABAFA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460802">
      <w:bodyDiv w:val="1"/>
      <w:marLeft w:val="0"/>
      <w:marRight w:val="0"/>
      <w:marTop w:val="0"/>
      <w:marBottom w:val="0"/>
      <w:divBdr>
        <w:top w:val="none" w:sz="0" w:space="0" w:color="auto"/>
        <w:left w:val="none" w:sz="0" w:space="0" w:color="auto"/>
        <w:bottom w:val="none" w:sz="0" w:space="0" w:color="auto"/>
        <w:right w:val="none" w:sz="0" w:space="0" w:color="auto"/>
      </w:divBdr>
    </w:div>
    <w:div w:id="665321747">
      <w:bodyDiv w:val="1"/>
      <w:marLeft w:val="0"/>
      <w:marRight w:val="0"/>
      <w:marTop w:val="0"/>
      <w:marBottom w:val="0"/>
      <w:divBdr>
        <w:top w:val="none" w:sz="0" w:space="0" w:color="auto"/>
        <w:left w:val="none" w:sz="0" w:space="0" w:color="auto"/>
        <w:bottom w:val="none" w:sz="0" w:space="0" w:color="auto"/>
        <w:right w:val="none" w:sz="0" w:space="0" w:color="auto"/>
      </w:divBdr>
    </w:div>
    <w:div w:id="1472209698">
      <w:bodyDiv w:val="1"/>
      <w:marLeft w:val="0"/>
      <w:marRight w:val="0"/>
      <w:marTop w:val="0"/>
      <w:marBottom w:val="0"/>
      <w:divBdr>
        <w:top w:val="none" w:sz="0" w:space="0" w:color="auto"/>
        <w:left w:val="none" w:sz="0" w:space="0" w:color="auto"/>
        <w:bottom w:val="none" w:sz="0" w:space="0" w:color="auto"/>
        <w:right w:val="none" w:sz="0" w:space="0" w:color="auto"/>
      </w:divBdr>
      <w:divsChild>
        <w:div w:id="1700275842">
          <w:marLeft w:val="0"/>
          <w:marRight w:val="0"/>
          <w:marTop w:val="0"/>
          <w:marBottom w:val="0"/>
          <w:divBdr>
            <w:top w:val="none" w:sz="0" w:space="0" w:color="auto"/>
            <w:left w:val="none" w:sz="0" w:space="0" w:color="auto"/>
            <w:bottom w:val="none" w:sz="0" w:space="0" w:color="auto"/>
            <w:right w:val="none" w:sz="0" w:space="0" w:color="auto"/>
          </w:divBdr>
        </w:div>
      </w:divsChild>
    </w:div>
    <w:div w:id="1704281779">
      <w:bodyDiv w:val="1"/>
      <w:marLeft w:val="0"/>
      <w:marRight w:val="0"/>
      <w:marTop w:val="0"/>
      <w:marBottom w:val="0"/>
      <w:divBdr>
        <w:top w:val="none" w:sz="0" w:space="0" w:color="auto"/>
        <w:left w:val="none" w:sz="0" w:space="0" w:color="auto"/>
        <w:bottom w:val="none" w:sz="0" w:space="0" w:color="auto"/>
        <w:right w:val="none" w:sz="0" w:space="0" w:color="auto"/>
      </w:divBdr>
    </w:div>
    <w:div w:id="1774089683">
      <w:bodyDiv w:val="1"/>
      <w:marLeft w:val="0"/>
      <w:marRight w:val="0"/>
      <w:marTop w:val="0"/>
      <w:marBottom w:val="0"/>
      <w:divBdr>
        <w:top w:val="none" w:sz="0" w:space="0" w:color="auto"/>
        <w:left w:val="none" w:sz="0" w:space="0" w:color="auto"/>
        <w:bottom w:val="none" w:sz="0" w:space="0" w:color="auto"/>
        <w:right w:val="none" w:sz="0" w:space="0" w:color="auto"/>
      </w:divBdr>
      <w:divsChild>
        <w:div w:id="13152583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docs.cloudstack.apache.org/en/latest/installguide/management-server/index.html" TargetMode="External"/><Relationship Id="rId21" Type="http://schemas.openxmlformats.org/officeDocument/2006/relationships/image" Target="media/image9.png"/><Relationship Id="rId34" Type="http://schemas.openxmlformats.org/officeDocument/2006/relationships/hyperlink" Target="http://docs.cloudstack.apache.org/projects/cloudstack-administration/en/4.8/templates/_create_windows.html" TargetMode="External"/><Relationship Id="rId42" Type="http://schemas.openxmlformats.org/officeDocument/2006/relationships/hyperlink" Target="https://docs.cloudstack.apache.org/en/latest/adminguide/ui.html" TargetMode="External"/><Relationship Id="rId47" Type="http://schemas.openxmlformats.org/officeDocument/2006/relationships/hyperlink" Target="https://cwiki.apache.org/confluence/display/CLOUDSTACK/Ports+used+by+CloudStack" TargetMode="External"/><Relationship Id="rId50"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www.microsoft.com/en-us/evalcenter/evaluate-windows-server-2016" TargetMode="External"/><Relationship Id="rId37" Type="http://schemas.openxmlformats.org/officeDocument/2006/relationships/image" Target="media/image22.png"/><Relationship Id="rId40" Type="http://schemas.openxmlformats.org/officeDocument/2006/relationships/hyperlink" Target="http://docs.cloudstack.apache.org/en/latest/quickinstallationguide/qig.html" TargetMode="External"/><Relationship Id="rId45" Type="http://schemas.openxmlformats.org/officeDocument/2006/relationships/hyperlink" Target="https://cwiki.apache.org/confluence/display/CLOUDSTACK/SSVM,+templates,+Secondary+storage+troubleshooting"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docs.cloudstack.apache.org/en/latest/adminguide/templates.html" TargetMode="External"/><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cloudbase.it/cloudbase-init/" TargetMode="External"/><Relationship Id="rId43" Type="http://schemas.openxmlformats.org/officeDocument/2006/relationships/hyperlink" Target="https://lists.apache.org/list.html?users@cloudstack.apache.org" TargetMode="External"/><Relationship Id="rId48" Type="http://schemas.openxmlformats.org/officeDocument/2006/relationships/hyperlink" Target="https://rohityadav.cloud/blog/cloudstack-kvm" TargetMode="Externa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mirror.cs.pitt.edu/centos/7.9.2009/isos/x86_64/"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docs.cloudstack.apache.org/en/latest/installguide/hypervisor/kvm.html" TargetMode="External"/><Relationship Id="rId46" Type="http://schemas.openxmlformats.org/officeDocument/2006/relationships/hyperlink" Target="https://github.com/shapeblue/hackerbook" TargetMode="External"/><Relationship Id="rId20" Type="http://schemas.openxmlformats.org/officeDocument/2006/relationships/image" Target="media/image8.png"/><Relationship Id="rId41" Type="http://schemas.openxmlformats.org/officeDocument/2006/relationships/hyperlink" Target="http://docs.cloudstack.apache.org/en/latest/installguide/configuration.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lison.PITT-BRADFORD\AppData\Roaming\Microsoft\Templates\Report%20(Equity%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A5F4A7A0EDF48238B0F2AD91AB3863B"/>
        <w:category>
          <w:name w:val="General"/>
          <w:gallery w:val="placeholder"/>
        </w:category>
        <w:types>
          <w:type w:val="bbPlcHdr"/>
        </w:types>
        <w:behaviors>
          <w:behavior w:val="content"/>
        </w:behaviors>
        <w:guid w:val="{9C0FA213-E9B9-42D9-9FFD-F2CA419C30EA}"/>
      </w:docPartPr>
      <w:docPartBody>
        <w:p w:rsidR="00974864" w:rsidRDefault="0039176A">
          <w:pPr>
            <w:pStyle w:val="8A5F4A7A0EDF48238B0F2AD91AB3863B"/>
          </w:pPr>
          <w:r>
            <w:t>[Type the document title]</w:t>
          </w:r>
        </w:p>
      </w:docPartBody>
    </w:docPart>
    <w:docPart>
      <w:docPartPr>
        <w:name w:val="9DE3F12B318844E0B14AD4E77FF5688A"/>
        <w:category>
          <w:name w:val="General"/>
          <w:gallery w:val="placeholder"/>
        </w:category>
        <w:types>
          <w:type w:val="bbPlcHdr"/>
        </w:types>
        <w:behaviors>
          <w:behavior w:val="content"/>
        </w:behaviors>
        <w:guid w:val="{515F54D0-3F84-4CA2-B4FE-1A259D1D9807}"/>
      </w:docPartPr>
      <w:docPartBody>
        <w:p w:rsidR="00974864" w:rsidRDefault="0039176A">
          <w:pPr>
            <w:pStyle w:val="9DE3F12B318844E0B14AD4E77FF5688A"/>
          </w:pPr>
          <w:r>
            <w:t>[Type the document subtitle]</w:t>
          </w:r>
        </w:p>
      </w:docPartBody>
    </w:docPart>
    <w:docPart>
      <w:docPartPr>
        <w:name w:val="1E56D7726A684E02BC06F3F822DED0FD"/>
        <w:category>
          <w:name w:val="General"/>
          <w:gallery w:val="placeholder"/>
        </w:category>
        <w:types>
          <w:type w:val="bbPlcHdr"/>
        </w:types>
        <w:behaviors>
          <w:behavior w:val="content"/>
        </w:behaviors>
        <w:guid w:val="{43C68A89-6520-4899-BE57-ABFF25B27CD7}"/>
      </w:docPartPr>
      <w:docPartBody>
        <w:p w:rsidR="00974864" w:rsidRDefault="0039176A">
          <w:pPr>
            <w:pStyle w:val="1E56D7726A684E02BC06F3F822DED0FD"/>
          </w:pPr>
          <w:r>
            <w:rPr>
              <w:rFonts w:asciiTheme="majorHAnsi" w:hAnsiTheme="majorHAnsi"/>
              <w:color w:val="FFFFFF" w:themeColor="background1"/>
              <w:sz w:val="72"/>
              <w:szCs w:val="72"/>
            </w:rPr>
            <w:t>[Type the document title]</w:t>
          </w:r>
        </w:p>
      </w:docPartBody>
    </w:docPart>
    <w:docPart>
      <w:docPartPr>
        <w:name w:val="1C636DA372584357AE75C19841793A02"/>
        <w:category>
          <w:name w:val="General"/>
          <w:gallery w:val="placeholder"/>
        </w:category>
        <w:types>
          <w:type w:val="bbPlcHdr"/>
        </w:types>
        <w:behaviors>
          <w:behavior w:val="content"/>
        </w:behaviors>
        <w:guid w:val="{382B13BB-603F-420B-BAC4-5428C9940E3C}"/>
      </w:docPartPr>
      <w:docPartBody>
        <w:p w:rsidR="00974864" w:rsidRDefault="0039176A">
          <w:pPr>
            <w:pStyle w:val="1C636DA372584357AE75C19841793A02"/>
          </w:pPr>
          <w:r>
            <w:rPr>
              <w:sz w:val="36"/>
              <w:szCs w:val="36"/>
            </w:rPr>
            <w:t>[Type the document subtitle]</w:t>
          </w:r>
        </w:p>
      </w:docPartBody>
    </w:docPart>
    <w:docPart>
      <w:docPartPr>
        <w:name w:val="8681762C36F8478AA15676072A0759C6"/>
        <w:category>
          <w:name w:val="General"/>
          <w:gallery w:val="placeholder"/>
        </w:category>
        <w:types>
          <w:type w:val="bbPlcHdr"/>
        </w:types>
        <w:behaviors>
          <w:behavior w:val="content"/>
        </w:behaviors>
        <w:guid w:val="{F00CE9FE-5795-4FBA-AFEF-6F34CF27FAD0}"/>
      </w:docPartPr>
      <w:docPartBody>
        <w:p w:rsidR="00974864" w:rsidRDefault="0039176A">
          <w:pPr>
            <w:pStyle w:val="8681762C36F8478AA15676072A0759C6"/>
          </w:pPr>
          <w:r>
            <w:rPr>
              <w:rFonts w:asciiTheme="majorHAnsi" w:hAnsiTheme="majorHAnsi"/>
              <w:color w:val="7F7F7F" w:themeColor="text1" w:themeTint="80"/>
              <w:sz w:val="20"/>
            </w:rPr>
            <w:t>[Type the document title]</w:t>
          </w:r>
        </w:p>
      </w:docPartBody>
    </w:docPart>
    <w:docPart>
      <w:docPartPr>
        <w:name w:val="798D77BE9C044F028732ACF181B29F81"/>
        <w:category>
          <w:name w:val="General"/>
          <w:gallery w:val="placeholder"/>
        </w:category>
        <w:types>
          <w:type w:val="bbPlcHdr"/>
        </w:types>
        <w:behaviors>
          <w:behavior w:val="content"/>
        </w:behaviors>
        <w:guid w:val="{7280DD8A-B607-406C-8958-BD89ED9CBBA2}"/>
      </w:docPartPr>
      <w:docPartBody>
        <w:p w:rsidR="00974864" w:rsidRDefault="0039176A">
          <w:pPr>
            <w:pStyle w:val="798D77BE9C044F028732ACF181B29F81"/>
          </w:pPr>
          <w:r>
            <w:rPr>
              <w:rFonts w:asciiTheme="majorHAnsi" w:hAnsiTheme="majorHAnsi"/>
              <w:color w:val="7F7F7F" w:themeColor="text1" w:themeTint="80"/>
              <w:sz w:val="20"/>
            </w:rPr>
            <w:t>[Pick the date]</w:t>
          </w:r>
        </w:p>
      </w:docPartBody>
    </w:docPart>
    <w:docPart>
      <w:docPartPr>
        <w:name w:val="36EB9CB00EA6483E89B7908BC9C93AB8"/>
        <w:category>
          <w:name w:val="General"/>
          <w:gallery w:val="placeholder"/>
        </w:category>
        <w:types>
          <w:type w:val="bbPlcHdr"/>
        </w:types>
        <w:behaviors>
          <w:behavior w:val="content"/>
        </w:behaviors>
        <w:guid w:val="{B26AF1A0-539B-490A-AC96-F5B82B457341}"/>
      </w:docPartPr>
      <w:docPartBody>
        <w:p w:rsidR="00974864" w:rsidRDefault="00F415B3" w:rsidP="00F415B3">
          <w:pPr>
            <w:pStyle w:val="36EB9CB00EA6483E89B7908BC9C93AB8"/>
          </w:pPr>
          <w:r>
            <w:t>[Type the document title]</w:t>
          </w:r>
        </w:p>
      </w:docPartBody>
    </w:docPart>
    <w:docPart>
      <w:docPartPr>
        <w:name w:val="1947119333704BFFB6562A6D3FF239B5"/>
        <w:category>
          <w:name w:val="General"/>
          <w:gallery w:val="placeholder"/>
        </w:category>
        <w:types>
          <w:type w:val="bbPlcHdr"/>
        </w:types>
        <w:behaviors>
          <w:behavior w:val="content"/>
        </w:behaviors>
        <w:guid w:val="{5FEC6E1A-6FEC-4384-9C74-E2F6530A3AAD}"/>
      </w:docPartPr>
      <w:docPartBody>
        <w:p w:rsidR="00974864" w:rsidRDefault="00F415B3" w:rsidP="00F415B3">
          <w:pPr>
            <w:pStyle w:val="1947119333704BFFB6562A6D3FF239B5"/>
          </w:pPr>
          <w: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5B3"/>
    <w:rsid w:val="0039176A"/>
    <w:rsid w:val="005361E9"/>
    <w:rsid w:val="007101D4"/>
    <w:rsid w:val="007E1B7E"/>
    <w:rsid w:val="008A38FA"/>
    <w:rsid w:val="00974864"/>
    <w:rsid w:val="00AF3982"/>
    <w:rsid w:val="00C47F1A"/>
    <w:rsid w:val="00DA66A6"/>
    <w:rsid w:val="00F41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32"/>
      <w:lang w:eastAsia="ja-JP"/>
    </w:rPr>
  </w:style>
  <w:style w:type="paragraph" w:styleId="Heading2">
    <w:name w:val="heading 2"/>
    <w:basedOn w:val="Normal"/>
    <w:next w:val="Normal"/>
    <w:link w:val="Heading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5F4A7A0EDF48238B0F2AD91AB3863B">
    <w:name w:val="8A5F4A7A0EDF48238B0F2AD91AB3863B"/>
  </w:style>
  <w:style w:type="paragraph" w:customStyle="1" w:styleId="9DE3F12B318844E0B14AD4E77FF5688A">
    <w:name w:val="9DE3F12B318844E0B14AD4E77FF5688A"/>
  </w:style>
  <w:style w:type="character" w:customStyle="1" w:styleId="Heading1Char">
    <w:name w:val="Heading 1 Char"/>
    <w:basedOn w:val="DefaultParagraphFont"/>
    <w:link w:val="Heading1"/>
    <w:uiPriority w:val="9"/>
    <w:rPr>
      <w:rFonts w:asciiTheme="majorHAnsi" w:eastAsiaTheme="minorHAnsi" w:hAnsiTheme="majorHAnsi" w:cs="Times New Roman"/>
      <w:b/>
      <w:color w:val="2F5496" w:themeColor="accent1" w:themeShade="BF"/>
      <w:spacing w:val="20"/>
      <w:sz w:val="28"/>
      <w:szCs w:val="32"/>
      <w:lang w:eastAsia="ja-JP"/>
    </w:rPr>
  </w:style>
  <w:style w:type="character" w:customStyle="1" w:styleId="Heading2Char">
    <w:name w:val="Heading 2 Char"/>
    <w:basedOn w:val="DefaultParagraphFont"/>
    <w:link w:val="Heading2"/>
    <w:uiPriority w:val="9"/>
    <w:rPr>
      <w:rFonts w:asciiTheme="majorHAnsi" w:eastAsiaTheme="minorHAnsi" w:hAnsiTheme="majorHAnsi" w:cs="Times New Roman"/>
      <w:b/>
      <w:color w:val="2F5496" w:themeColor="accent1" w:themeShade="BF"/>
      <w:spacing w:val="20"/>
      <w:sz w:val="24"/>
      <w:szCs w:val="28"/>
    </w:rPr>
  </w:style>
  <w:style w:type="character" w:customStyle="1" w:styleId="Heading3Char">
    <w:name w:val="Heading 3 Char"/>
    <w:basedOn w:val="DefaultParagraphFont"/>
    <w:link w:val="Heading3"/>
    <w:uiPriority w:val="9"/>
    <w:rPr>
      <w:rFonts w:asciiTheme="majorHAnsi" w:eastAsiaTheme="minorHAnsi" w:hAnsiTheme="majorHAnsi" w:cs="Times New Roman"/>
      <w:b/>
      <w:color w:val="4472C4" w:themeColor="accent1"/>
      <w:spacing w:val="20"/>
      <w:sz w:val="24"/>
      <w:szCs w:val="24"/>
    </w:rPr>
  </w:style>
  <w:style w:type="character" w:styleId="PlaceholderText">
    <w:name w:val="Placeholder Text"/>
    <w:basedOn w:val="DefaultParagraphFont"/>
    <w:uiPriority w:val="99"/>
    <w:semiHidden/>
    <w:rPr>
      <w:color w:val="808080"/>
    </w:rPr>
  </w:style>
  <w:style w:type="paragraph" w:customStyle="1" w:styleId="1E56D7726A684E02BC06F3F822DED0FD">
    <w:name w:val="1E56D7726A684E02BC06F3F822DED0FD"/>
  </w:style>
  <w:style w:type="paragraph" w:customStyle="1" w:styleId="1C636DA372584357AE75C19841793A02">
    <w:name w:val="1C636DA372584357AE75C19841793A02"/>
  </w:style>
  <w:style w:type="paragraph" w:customStyle="1" w:styleId="988E2E946D5948D6B82CFC8601952140">
    <w:name w:val="988E2E946D5948D6B82CFC8601952140"/>
  </w:style>
  <w:style w:type="paragraph" w:customStyle="1" w:styleId="6977548A8061477082E56BD21CD57223">
    <w:name w:val="6977548A8061477082E56BD21CD57223"/>
  </w:style>
  <w:style w:type="paragraph" w:customStyle="1" w:styleId="4676D6EAB16C45169FC89502E8D67F9A">
    <w:name w:val="4676D6EAB16C45169FC89502E8D67F9A"/>
  </w:style>
  <w:style w:type="paragraph" w:customStyle="1" w:styleId="C40AD96988424022B92E6A646EDEE52A">
    <w:name w:val="C40AD96988424022B92E6A646EDEE52A"/>
  </w:style>
  <w:style w:type="paragraph" w:customStyle="1" w:styleId="8681762C36F8478AA15676072A0759C6">
    <w:name w:val="8681762C36F8478AA15676072A0759C6"/>
  </w:style>
  <w:style w:type="paragraph" w:customStyle="1" w:styleId="798D77BE9C044F028732ACF181B29F81">
    <w:name w:val="798D77BE9C044F028732ACF181B29F81"/>
  </w:style>
  <w:style w:type="paragraph" w:customStyle="1" w:styleId="1B0C2052D31E4111BE0FB27C817FFD25">
    <w:name w:val="1B0C2052D31E4111BE0FB27C817FFD25"/>
  </w:style>
  <w:style w:type="paragraph" w:customStyle="1" w:styleId="D870F880512B47EE88E9B8F2F95965BA">
    <w:name w:val="D870F880512B47EE88E9B8F2F95965BA"/>
  </w:style>
  <w:style w:type="paragraph" w:customStyle="1" w:styleId="36EB9CB00EA6483E89B7908BC9C93AB8">
    <w:name w:val="36EB9CB00EA6483E89B7908BC9C93AB8"/>
    <w:rsid w:val="00F415B3"/>
  </w:style>
  <w:style w:type="paragraph" w:customStyle="1" w:styleId="1947119333704BFFB6562A6D3FF239B5">
    <w:name w:val="1947119333704BFFB6562A6D3FF239B5"/>
    <w:rsid w:val="00F415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2015-08-31T00:00:00</PublishDate>
  <Abstract/>
  <CompanyAddress/>
  <CompanyPhone/>
  <CompanyFax/>
  <CompanyEmail/>
</CoverPageProperties>
</file>

<file path=customXml/item2.xml><?xml version="1.0" encoding="utf-8"?>
<templateProperties xmlns="urn:microsoft.template.properties">
  <_Version/>
  <_LCID/>
</template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4A5268FB-C3AF-435D-8262-946262642809}">
  <ds:schemaRefs>
    <ds:schemaRef ds:uri="http://schemas.microsoft.com/sharepoint/v3/contenttype/forms"/>
  </ds:schemaRefs>
</ds:datastoreItem>
</file>

<file path=customXml/itemProps4.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5.xml><?xml version="1.0" encoding="utf-8"?>
<ds:datastoreItem xmlns:ds="http://schemas.openxmlformats.org/officeDocument/2006/customXml" ds:itemID="{98087035-CE3F-43D8-872F-22F512CB2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Template>
  <TotalTime>4051</TotalTime>
  <Pages>30</Pages>
  <Words>5242</Words>
  <Characters>29880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Apache CloudStack 4.15 Installation Guide</vt:lpstr>
    </vt:vector>
  </TitlesOfParts>
  <Company>CIST 0161: The Technology of Computing</Company>
  <LinksUpToDate>false</LinksUpToDate>
  <CharactersWithSpaces>35052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Apache CloudStack 4.15 Installation Guide</dc:title>
  <dc:subject>Utilizing VMware, CentOS7, and KVM</dc:subject>
  <dc:creator>Ellison, Robert J.</dc:creator>
  <cp:keywords/>
  <dc:description/>
  <cp:lastModifiedBy>White, Logan Alexander</cp:lastModifiedBy>
  <cp:revision>56</cp:revision>
  <dcterms:created xsi:type="dcterms:W3CDTF">2019-09-09T01:52:00Z</dcterms:created>
  <dcterms:modified xsi:type="dcterms:W3CDTF">2021-03-29T16:16:00Z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